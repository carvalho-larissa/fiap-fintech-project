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D452" w14:textId="6E3DCE24" w:rsidR="0016170A" w:rsidRPr="009327F4" w:rsidRDefault="0016170A" w:rsidP="0016170A">
      <w:pPr>
        <w:pStyle w:val="Title"/>
        <w:rPr>
          <w:rFonts w:ascii="Calibri" w:hAnsi="Calibri" w:cs="Calibri"/>
          <w:b/>
          <w:bCs/>
          <w:color w:val="auto"/>
          <w:sz w:val="38"/>
          <w:szCs w:val="38"/>
          <w:lang w:val="pt-BR"/>
        </w:rPr>
      </w:pPr>
      <w:r w:rsidRPr="009327F4">
        <w:rPr>
          <w:rFonts w:ascii="Calibri" w:hAnsi="Calibri" w:cs="Calibri"/>
          <w:b/>
          <w:bCs/>
          <w:color w:val="auto"/>
          <w:sz w:val="38"/>
          <w:szCs w:val="38"/>
          <w:lang w:val="pt-BR"/>
        </w:rPr>
        <w:t>ESPECIFICAÇÃO DE REQUISITOS ÁGEIS COM USER STORIES</w:t>
      </w:r>
    </w:p>
    <w:p w14:paraId="279D29A6" w14:textId="6A44D8CB" w:rsidR="0016170A" w:rsidRPr="009327F4" w:rsidRDefault="0016170A" w:rsidP="008950B0">
      <w:pPr>
        <w:rPr>
          <w:rFonts w:ascii="Calibri Light" w:hAnsi="Calibri Light" w:cs="Calibri Light"/>
          <w:sz w:val="28"/>
          <w:szCs w:val="28"/>
          <w:lang w:val="pt-BR"/>
        </w:rPr>
      </w:pPr>
      <w:r w:rsidRPr="009327F4">
        <w:rPr>
          <w:rFonts w:ascii="Calibri Light" w:hAnsi="Calibri Light" w:cs="Calibri Light"/>
          <w:sz w:val="28"/>
          <w:szCs w:val="28"/>
          <w:lang w:val="pt-BR"/>
        </w:rPr>
        <w:t>LARISSA GOMES DE CARVALHO</w:t>
      </w:r>
      <w:r w:rsidR="00691A7D" w:rsidRPr="009327F4">
        <w:rPr>
          <w:rFonts w:ascii="Calibri Light" w:hAnsi="Calibri Light" w:cs="Calibri Light"/>
          <w:sz w:val="28"/>
          <w:szCs w:val="28"/>
          <w:lang w:val="pt-BR"/>
        </w:rPr>
        <w:t xml:space="preserve"> | </w:t>
      </w:r>
      <w:r w:rsidRPr="009327F4">
        <w:rPr>
          <w:rFonts w:ascii="Calibri Light" w:hAnsi="Calibri Light" w:cs="Calibri Light"/>
          <w:sz w:val="28"/>
          <w:szCs w:val="28"/>
          <w:lang w:val="pt-BR"/>
        </w:rPr>
        <w:t xml:space="preserve">RM 571266 </w:t>
      </w:r>
      <w:r w:rsidR="00691A7D" w:rsidRPr="009327F4">
        <w:rPr>
          <w:rFonts w:ascii="Calibri Light" w:hAnsi="Calibri Light" w:cs="Calibri Light"/>
          <w:sz w:val="28"/>
          <w:szCs w:val="28"/>
          <w:lang w:val="pt-BR"/>
        </w:rPr>
        <w:t>|</w:t>
      </w:r>
      <w:r w:rsidRPr="009327F4">
        <w:rPr>
          <w:rFonts w:ascii="Calibri Light" w:hAnsi="Calibri Light" w:cs="Calibri Light"/>
          <w:sz w:val="28"/>
          <w:szCs w:val="28"/>
          <w:lang w:val="pt-BR"/>
        </w:rPr>
        <w:t xml:space="preserve"> TURMA 1TDSOA</w:t>
      </w:r>
    </w:p>
    <w:p w14:paraId="57134F1A" w14:textId="77777777" w:rsidR="00691A7D" w:rsidRPr="00691A7D" w:rsidRDefault="00691A7D" w:rsidP="008950B0">
      <w:pPr>
        <w:rPr>
          <w:rFonts w:ascii="Calibri" w:hAnsi="Calibri" w:cs="Calibri"/>
          <w:lang w:val="pt-BR"/>
        </w:rPr>
      </w:pPr>
    </w:p>
    <w:p w14:paraId="104EB43A" w14:textId="0158BA47" w:rsidR="00E37729" w:rsidRPr="009327F4" w:rsidRDefault="00691A7D" w:rsidP="0016170A">
      <w:pPr>
        <w:pStyle w:val="Heading1"/>
        <w:rPr>
          <w:rFonts w:ascii="Calibri" w:hAnsi="Calibri" w:cs="Calibri"/>
          <w:b/>
          <w:bCs/>
          <w:color w:val="auto"/>
          <w:spacing w:val="10"/>
          <w:kern w:val="28"/>
          <w:szCs w:val="32"/>
          <w:lang w:val="pt-BR"/>
        </w:rPr>
      </w:pPr>
      <w:r w:rsidRPr="009327F4">
        <w:rPr>
          <w:rFonts w:ascii="Calibri" w:hAnsi="Calibri" w:cs="Calibri"/>
          <w:b/>
          <w:bCs/>
          <w:color w:val="auto"/>
          <w:spacing w:val="10"/>
          <w:kern w:val="28"/>
          <w:szCs w:val="32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ED6FC" wp14:editId="10AFF5AC">
                <wp:simplePos x="0" y="0"/>
                <wp:positionH relativeFrom="margin">
                  <wp:posOffset>3915</wp:posOffset>
                </wp:positionH>
                <wp:positionV relativeFrom="paragraph">
                  <wp:posOffset>52705</wp:posOffset>
                </wp:positionV>
                <wp:extent cx="639519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51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225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4.15pt" to="503.8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" strokecolor="#d8d8d8 [2732]" strokeweight=".5pt">
                <v:stroke joinstyle="miter"/>
                <w10:wrap anchorx="margin"/>
              </v:line>
            </w:pict>
          </mc:Fallback>
        </mc:AlternateContent>
      </w:r>
      <w:r w:rsidR="0016170A" w:rsidRPr="009327F4">
        <w:rPr>
          <w:rFonts w:ascii="Calibri" w:hAnsi="Calibri" w:cs="Calibri"/>
          <w:b/>
          <w:bCs/>
          <w:color w:val="auto"/>
          <w:spacing w:val="10"/>
          <w:kern w:val="28"/>
          <w:szCs w:val="32"/>
          <w:lang w:val="pt-BR"/>
        </w:rPr>
        <w:t>ATIVIDADE</w:t>
      </w:r>
    </w:p>
    <w:p w14:paraId="22A1F63A" w14:textId="77777777" w:rsidR="0016170A" w:rsidRPr="00691A7D" w:rsidRDefault="0016170A" w:rsidP="0016170A">
      <w:pPr>
        <w:rPr>
          <w:rFonts w:ascii="Calibri" w:hAnsi="Calibri" w:cs="Calibri"/>
          <w:sz w:val="28"/>
          <w:szCs w:val="28"/>
          <w:lang w:val="pt-BR"/>
        </w:rPr>
      </w:pPr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>1. Definir um Épico inicial para o Fintech</w:t>
      </w:r>
    </w:p>
    <w:p w14:paraId="47DFABAE" w14:textId="0808FA46" w:rsidR="0016170A" w:rsidRPr="00691A7D" w:rsidRDefault="0016170A" w:rsidP="0016170A">
      <w:pPr>
        <w:numPr>
          <w:ilvl w:val="0"/>
          <w:numId w:val="4"/>
        </w:numPr>
        <w:rPr>
          <w:rFonts w:ascii="Calibri Light" w:hAnsi="Calibri Light" w:cs="Calibri Light"/>
          <w:lang w:val="pt-BR"/>
        </w:rPr>
      </w:pPr>
      <w:r w:rsidRPr="00691A7D">
        <w:rPr>
          <w:rFonts w:ascii="Calibri Light" w:hAnsi="Calibri Light" w:cs="Calibri Light"/>
          <w:lang w:val="pt-BR"/>
        </w:rPr>
        <w:t>Gerenciamento do fluxo de caixa e patrimônio.</w:t>
      </w:r>
    </w:p>
    <w:p w14:paraId="6ACA1DCE" w14:textId="69C151B6" w:rsidR="0016170A" w:rsidRPr="00691A7D" w:rsidRDefault="0016170A" w:rsidP="0016170A">
      <w:pPr>
        <w:numPr>
          <w:ilvl w:val="0"/>
          <w:numId w:val="4"/>
        </w:numPr>
        <w:rPr>
          <w:rFonts w:ascii="Calibri Light" w:hAnsi="Calibri Light" w:cs="Calibri Light"/>
          <w:lang w:val="pt-BR"/>
        </w:rPr>
      </w:pPr>
      <w:r w:rsidRPr="00691A7D">
        <w:rPr>
          <w:rFonts w:ascii="Calibri Light" w:hAnsi="Calibri Light" w:cs="Calibri Light"/>
          <w:lang w:val="pt-BR"/>
        </w:rPr>
        <w:t>Identificar fontes de receita e gastos é o ponto de partida para melhorar e estruturar a vida financeira de qualquer pessoa ou empresa.</w:t>
      </w:r>
      <w:r w:rsidR="003F38D2" w:rsidRPr="00691A7D">
        <w:rPr>
          <w:rFonts w:ascii="Calibri Light" w:hAnsi="Calibri Light" w:cs="Calibri Light"/>
          <w:lang w:val="pt-BR"/>
        </w:rPr>
        <w:t xml:space="preserve"> Com o épico implementado, o usuário não apenas </w:t>
      </w:r>
      <w:r w:rsidR="00FC556A" w:rsidRPr="00691A7D">
        <w:rPr>
          <w:rFonts w:ascii="Calibri Light" w:hAnsi="Calibri Light" w:cs="Calibri Light"/>
          <w:lang w:val="pt-BR"/>
        </w:rPr>
        <w:t>economiza,</w:t>
      </w:r>
      <w:r w:rsidR="003F38D2" w:rsidRPr="00691A7D">
        <w:rPr>
          <w:rFonts w:ascii="Calibri Light" w:hAnsi="Calibri Light" w:cs="Calibri Light"/>
          <w:lang w:val="pt-BR"/>
        </w:rPr>
        <w:t xml:space="preserve"> mas também toma decisões estratégicas sobre o uso do dinheiro.</w:t>
      </w:r>
    </w:p>
    <w:p w14:paraId="66E661BE" w14:textId="77777777" w:rsidR="0016170A" w:rsidRPr="00691A7D" w:rsidRDefault="0016170A" w:rsidP="0016170A">
      <w:pPr>
        <w:rPr>
          <w:rFonts w:ascii="Calibri Light" w:hAnsi="Calibri Light" w:cs="Calibri Light"/>
          <w:lang w:val="pt-BR"/>
        </w:rPr>
      </w:pPr>
      <w:r w:rsidRPr="00691A7D">
        <w:rPr>
          <w:rFonts w:ascii="Calibri Light" w:hAnsi="Calibri Light" w:cs="Calibri Light"/>
          <w:lang w:val="pt-BR"/>
        </w:rPr>
        <w:t> </w:t>
      </w:r>
    </w:p>
    <w:p w14:paraId="2F40A43F" w14:textId="77777777" w:rsidR="0016170A" w:rsidRDefault="0016170A" w:rsidP="0016170A">
      <w:pPr>
        <w:rPr>
          <w:rFonts w:ascii="Calibri" w:hAnsi="Calibri" w:cs="Calibri"/>
          <w:b/>
          <w:bCs/>
          <w:sz w:val="28"/>
          <w:szCs w:val="28"/>
          <w:lang w:val="pt-BR"/>
        </w:rPr>
      </w:pPr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 xml:space="preserve">2. Criar 5 </w:t>
      </w:r>
      <w:proofErr w:type="spellStart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>User</w:t>
      </w:r>
      <w:proofErr w:type="spellEnd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 xml:space="preserve"> Stories derivadas do Épico</w:t>
      </w:r>
    </w:p>
    <w:p w14:paraId="51DD92AA" w14:textId="77777777" w:rsidR="009327F4" w:rsidRPr="009327F4" w:rsidRDefault="009327F4" w:rsidP="0016170A">
      <w:pPr>
        <w:rPr>
          <w:rFonts w:ascii="Calibri" w:hAnsi="Calibri" w:cs="Calibri"/>
          <w:sz w:val="16"/>
          <w:szCs w:val="16"/>
          <w:lang w:val="pt-BR"/>
        </w:rPr>
      </w:pPr>
    </w:p>
    <w:tbl>
      <w:tblPr>
        <w:tblStyle w:val="TableGridLight"/>
        <w:tblW w:w="9638" w:type="dxa"/>
        <w:tblInd w:w="607" w:type="dxa"/>
        <w:tblLook w:val="04A0" w:firstRow="1" w:lastRow="0" w:firstColumn="1" w:lastColumn="0" w:noHBand="0" w:noVBand="1"/>
      </w:tblPr>
      <w:tblGrid>
        <w:gridCol w:w="9638"/>
      </w:tblGrid>
      <w:tr w:rsidR="00691A7D" w:rsidRPr="004F5121" w14:paraId="46E567CC" w14:textId="77777777" w:rsidTr="004F5121">
        <w:trPr>
          <w:trHeight w:val="1167"/>
        </w:trPr>
        <w:tc>
          <w:tcPr>
            <w:tcW w:w="9638" w:type="dxa"/>
          </w:tcPr>
          <w:p w14:paraId="3549F66B" w14:textId="77777777" w:rsidR="00691A7D" w:rsidRPr="004F5121" w:rsidRDefault="00691A7D" w:rsidP="009327F4">
            <w:pPr>
              <w:shd w:val="clear" w:color="auto" w:fill="F2CEED" w:themeFill="accent5" w:themeFillTint="33"/>
              <w:rPr>
                <w:rFonts w:ascii="Calibri Light" w:hAnsi="Calibri Light" w:cs="Calibri Light"/>
                <w:b/>
                <w:bCs/>
                <w:color w:val="A02B93" w:themeColor="accent5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A02B93" w:themeColor="accent5"/>
                <w:lang w:val="pt-BR"/>
              </w:rPr>
              <w:t>História 1: Cadastro de perfil</w:t>
            </w:r>
          </w:p>
          <w:p w14:paraId="0E1E9922" w14:textId="272800FC" w:rsidR="00691A7D" w:rsidRPr="004F5121" w:rsidRDefault="00691A7D" w:rsidP="005822F4">
            <w:pPr>
              <w:rPr>
                <w:rFonts w:ascii="Calibri Light" w:hAnsi="Calibri Light" w:cs="Calibri Light"/>
                <w:b/>
                <w:bCs/>
                <w:lang w:val="pt-BR"/>
              </w:rPr>
            </w:pP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User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 </w:t>
            </w: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Story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: </w:t>
            </w:r>
            <w:r w:rsidRPr="004F5121">
              <w:rPr>
                <w:rFonts w:ascii="Calibri Light" w:hAnsi="Calibri Light" w:cs="Calibri Light"/>
                <w:lang w:val="pt-BR"/>
              </w:rPr>
              <w:t>Como um novo usuário, quero registrar minhas informações básicas, para que eu possa ter uma conta no sistema.</w:t>
            </w:r>
          </w:p>
        </w:tc>
      </w:tr>
      <w:tr w:rsidR="00691A7D" w:rsidRPr="004F5121" w14:paraId="4A2A8F29" w14:textId="77777777" w:rsidTr="004F5121">
        <w:trPr>
          <w:trHeight w:val="1167"/>
        </w:trPr>
        <w:tc>
          <w:tcPr>
            <w:tcW w:w="9638" w:type="dxa"/>
          </w:tcPr>
          <w:p w14:paraId="343D1FA5" w14:textId="77777777" w:rsidR="00691A7D" w:rsidRPr="004F5121" w:rsidRDefault="00691A7D" w:rsidP="009327F4">
            <w:pPr>
              <w:shd w:val="clear" w:color="auto" w:fill="C1E4F5" w:themeFill="accent1" w:themeFillTint="33"/>
              <w:rPr>
                <w:rFonts w:ascii="Calibri Light" w:hAnsi="Calibri Light" w:cs="Calibri Light"/>
                <w:b/>
                <w:bCs/>
                <w:color w:val="0F9ED5" w:themeColor="accent4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0F9ED5" w:themeColor="accent4"/>
                <w:lang w:val="pt-BR"/>
              </w:rPr>
              <w:t>História 2: Registro de receitas</w:t>
            </w:r>
          </w:p>
          <w:p w14:paraId="69CBCAA8" w14:textId="3A938029" w:rsidR="00691A7D" w:rsidRPr="004F5121" w:rsidRDefault="00691A7D" w:rsidP="005822F4">
            <w:pPr>
              <w:rPr>
                <w:rFonts w:ascii="Calibri Light" w:hAnsi="Calibri Light" w:cs="Calibri Light"/>
                <w:b/>
                <w:bCs/>
                <w:lang w:val="pt-BR"/>
              </w:rPr>
            </w:pP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User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 </w:t>
            </w: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Story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: </w:t>
            </w:r>
            <w:r w:rsidRPr="004F5121">
              <w:rPr>
                <w:rFonts w:ascii="Calibri Light" w:hAnsi="Calibri Light" w:cs="Calibri Light"/>
                <w:lang w:val="pt-BR"/>
              </w:rPr>
              <w:t>Como usuário, quero cadastrar minhas fontes de renda para que eu saiba exatamente quanto de dinheiro entra no mês.</w:t>
            </w:r>
          </w:p>
        </w:tc>
      </w:tr>
      <w:tr w:rsidR="00691A7D" w:rsidRPr="004F5121" w14:paraId="187BE518" w14:textId="77777777" w:rsidTr="004F5121">
        <w:trPr>
          <w:trHeight w:val="1167"/>
        </w:trPr>
        <w:tc>
          <w:tcPr>
            <w:tcW w:w="9638" w:type="dxa"/>
          </w:tcPr>
          <w:p w14:paraId="2D2E2AC8" w14:textId="77777777" w:rsidR="00691A7D" w:rsidRPr="004F5121" w:rsidRDefault="00691A7D" w:rsidP="009327F4">
            <w:pPr>
              <w:shd w:val="clear" w:color="auto" w:fill="FAE2D5" w:themeFill="accent2" w:themeFillTint="33"/>
              <w:rPr>
                <w:rFonts w:ascii="Calibri Light" w:hAnsi="Calibri Light" w:cs="Calibri Light"/>
                <w:b/>
                <w:bCs/>
                <w:color w:val="E97132" w:themeColor="accent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E97132" w:themeColor="accent2"/>
                <w:lang w:val="pt-BR"/>
              </w:rPr>
              <w:t>História 3: Registro de gastos</w:t>
            </w:r>
          </w:p>
          <w:p w14:paraId="5DC2E299" w14:textId="1D756CE5" w:rsidR="00691A7D" w:rsidRPr="004F5121" w:rsidRDefault="00691A7D" w:rsidP="005822F4">
            <w:pPr>
              <w:rPr>
                <w:rFonts w:ascii="Calibri Light" w:hAnsi="Calibri Light" w:cs="Calibri Light"/>
                <w:b/>
                <w:bCs/>
                <w:lang w:val="pt-BR"/>
              </w:rPr>
            </w:pP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User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 </w:t>
            </w: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Story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: </w:t>
            </w:r>
            <w:r w:rsidRPr="004F5121">
              <w:rPr>
                <w:rFonts w:ascii="Calibri Light" w:hAnsi="Calibri Light" w:cs="Calibri Light"/>
                <w:lang w:val="pt-BR"/>
              </w:rPr>
              <w:t>Como usuário, quero cadastrar e categorizar meus gastos entre fixos e variáveis, para identificar onde poderia economizar.</w:t>
            </w:r>
          </w:p>
        </w:tc>
      </w:tr>
      <w:tr w:rsidR="00691A7D" w:rsidRPr="004F5121" w14:paraId="6B938B50" w14:textId="77777777" w:rsidTr="004F5121">
        <w:trPr>
          <w:trHeight w:val="1167"/>
        </w:trPr>
        <w:tc>
          <w:tcPr>
            <w:tcW w:w="9638" w:type="dxa"/>
          </w:tcPr>
          <w:p w14:paraId="64BA2A88" w14:textId="77777777" w:rsidR="00691A7D" w:rsidRPr="004F5121" w:rsidRDefault="00691A7D" w:rsidP="009327F4">
            <w:pPr>
              <w:shd w:val="clear" w:color="auto" w:fill="D9F2D0" w:themeFill="accent6" w:themeFillTint="33"/>
              <w:rPr>
                <w:rFonts w:ascii="Calibri Light" w:hAnsi="Calibri Light" w:cs="Calibri Light"/>
                <w:b/>
                <w:bCs/>
                <w:color w:val="4EA72E" w:themeColor="accent6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4EA72E" w:themeColor="accent6"/>
                <w:lang w:val="pt-BR"/>
              </w:rPr>
              <w:t>História 4: Gestão de dívidas</w:t>
            </w:r>
          </w:p>
          <w:p w14:paraId="64109791" w14:textId="086A1BF7" w:rsidR="00691A7D" w:rsidRPr="004F5121" w:rsidRDefault="00691A7D" w:rsidP="005822F4">
            <w:pPr>
              <w:rPr>
                <w:rFonts w:ascii="Calibri Light" w:hAnsi="Calibri Light" w:cs="Calibri Light"/>
                <w:b/>
                <w:bCs/>
                <w:lang w:val="pt-BR"/>
              </w:rPr>
            </w:pP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User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 </w:t>
            </w: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Story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: </w:t>
            </w:r>
            <w:r w:rsidRPr="004F5121">
              <w:rPr>
                <w:rFonts w:ascii="Calibri Light" w:hAnsi="Calibri Light" w:cs="Calibri Light"/>
                <w:lang w:val="pt-BR"/>
              </w:rPr>
              <w:t>Como usuário, quero registrar minhas parcelas em atraso e juros, para planejar o pagamento e evitar o descontrole financeiro.</w:t>
            </w:r>
          </w:p>
        </w:tc>
      </w:tr>
      <w:tr w:rsidR="00691A7D" w:rsidRPr="004F5121" w14:paraId="3D730507" w14:textId="77777777" w:rsidTr="004F5121">
        <w:trPr>
          <w:trHeight w:val="1167"/>
        </w:trPr>
        <w:tc>
          <w:tcPr>
            <w:tcW w:w="9638" w:type="dxa"/>
          </w:tcPr>
          <w:p w14:paraId="51FD7186" w14:textId="77777777" w:rsidR="00691A7D" w:rsidRPr="004F5121" w:rsidRDefault="00691A7D" w:rsidP="009327F4">
            <w:pPr>
              <w:shd w:val="clear" w:color="auto" w:fill="CCCCFF"/>
              <w:rPr>
                <w:rFonts w:ascii="Calibri Light" w:hAnsi="Calibri Light" w:cs="Calibri Light"/>
                <w:b/>
                <w:bCs/>
                <w:color w:val="9966FF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9966FF"/>
                <w:lang w:val="pt-BR"/>
              </w:rPr>
              <w:t>História 5: Planejamento de metas</w:t>
            </w:r>
          </w:p>
          <w:p w14:paraId="16545CA6" w14:textId="34485BAD" w:rsidR="00691A7D" w:rsidRPr="004F5121" w:rsidRDefault="00691A7D" w:rsidP="005822F4">
            <w:pPr>
              <w:rPr>
                <w:rFonts w:ascii="Calibri Light" w:hAnsi="Calibri Light" w:cs="Calibri Light"/>
                <w:b/>
                <w:bCs/>
                <w:lang w:val="pt-BR"/>
              </w:rPr>
            </w:pP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User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 </w:t>
            </w:r>
            <w:proofErr w:type="spellStart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Story</w:t>
            </w:r>
            <w:proofErr w:type="spellEnd"/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 xml:space="preserve">: </w:t>
            </w:r>
            <w:r w:rsidRPr="004F5121">
              <w:rPr>
                <w:rFonts w:ascii="Calibri Light" w:hAnsi="Calibri Light" w:cs="Calibri Light"/>
                <w:lang w:val="pt-BR"/>
              </w:rPr>
              <w:t>Como usuário, quero cadastrar metas financeiras específicas, para que eu tenha motivação para economizar e saiba quanto falta para realizar meus sonhos.</w:t>
            </w:r>
          </w:p>
        </w:tc>
      </w:tr>
    </w:tbl>
    <w:p w14:paraId="2684BACD" w14:textId="77777777" w:rsidR="00691A7D" w:rsidRPr="004F5121" w:rsidRDefault="00691A7D" w:rsidP="00691A7D">
      <w:pPr>
        <w:rPr>
          <w:rFonts w:ascii="Calibri Light" w:hAnsi="Calibri Light" w:cs="Calibri Light"/>
          <w:b/>
          <w:bCs/>
          <w:lang w:val="pt-BR"/>
        </w:rPr>
      </w:pPr>
    </w:p>
    <w:p w14:paraId="2C9AA3EB" w14:textId="77777777" w:rsidR="005822F4" w:rsidRPr="004F5121" w:rsidRDefault="005822F4" w:rsidP="00691A7D">
      <w:pPr>
        <w:rPr>
          <w:rFonts w:ascii="Calibri Light" w:hAnsi="Calibri Light" w:cs="Calibri Light"/>
          <w:b/>
          <w:bCs/>
          <w:lang w:val="pt-BR"/>
        </w:rPr>
      </w:pPr>
    </w:p>
    <w:p w14:paraId="674B79E5" w14:textId="77777777" w:rsidR="005822F4" w:rsidRPr="004F5121" w:rsidRDefault="005822F4" w:rsidP="00691A7D">
      <w:pPr>
        <w:rPr>
          <w:rFonts w:ascii="Calibri Light" w:hAnsi="Calibri Light" w:cs="Calibri Light"/>
          <w:b/>
          <w:bCs/>
          <w:lang w:val="pt-BR"/>
        </w:rPr>
      </w:pPr>
    </w:p>
    <w:p w14:paraId="194B74FD" w14:textId="77777777" w:rsidR="005822F4" w:rsidRPr="004F5121" w:rsidRDefault="005822F4" w:rsidP="00691A7D">
      <w:pPr>
        <w:rPr>
          <w:rFonts w:ascii="Calibri Light" w:hAnsi="Calibri Light" w:cs="Calibri Light"/>
          <w:b/>
          <w:bCs/>
          <w:lang w:val="pt-BR"/>
        </w:rPr>
      </w:pPr>
    </w:p>
    <w:p w14:paraId="1F4F6660" w14:textId="77777777" w:rsidR="005822F4" w:rsidRPr="004F5121" w:rsidRDefault="005822F4" w:rsidP="00691A7D">
      <w:pPr>
        <w:rPr>
          <w:rFonts w:ascii="Calibri Light" w:hAnsi="Calibri Light" w:cs="Calibri Light"/>
          <w:b/>
          <w:bCs/>
          <w:lang w:val="pt-BR"/>
        </w:rPr>
      </w:pPr>
    </w:p>
    <w:p w14:paraId="78D80CE5" w14:textId="6C082547" w:rsidR="0016170A" w:rsidRPr="004F5121" w:rsidRDefault="0016170A" w:rsidP="0016170A">
      <w:pPr>
        <w:rPr>
          <w:rFonts w:ascii="Calibri" w:hAnsi="Calibri" w:cs="Calibri"/>
          <w:b/>
          <w:bCs/>
          <w:sz w:val="28"/>
          <w:szCs w:val="28"/>
          <w:lang w:val="pt-BR"/>
        </w:rPr>
      </w:pPr>
      <w:r w:rsidRPr="004F5121">
        <w:rPr>
          <w:rFonts w:ascii="Calibri" w:hAnsi="Calibri" w:cs="Calibri"/>
          <w:sz w:val="28"/>
          <w:szCs w:val="28"/>
          <w:lang w:val="pt-BR"/>
        </w:rPr>
        <w:t> </w:t>
      </w:r>
      <w:r w:rsidRPr="004F5121">
        <w:rPr>
          <w:rFonts w:ascii="Calibri" w:hAnsi="Calibri" w:cs="Calibri"/>
          <w:b/>
          <w:bCs/>
          <w:sz w:val="28"/>
          <w:szCs w:val="28"/>
          <w:lang w:val="pt-BR"/>
        </w:rPr>
        <w:t xml:space="preserve">3. Criar critérios de aceitação para cada </w:t>
      </w:r>
      <w:proofErr w:type="spellStart"/>
      <w:r w:rsidRPr="004F5121">
        <w:rPr>
          <w:rFonts w:ascii="Calibri" w:hAnsi="Calibri" w:cs="Calibri"/>
          <w:b/>
          <w:bCs/>
          <w:sz w:val="28"/>
          <w:szCs w:val="28"/>
          <w:lang w:val="pt-BR"/>
        </w:rPr>
        <w:t>User</w:t>
      </w:r>
      <w:proofErr w:type="spellEnd"/>
      <w:r w:rsidRPr="004F5121">
        <w:rPr>
          <w:rFonts w:ascii="Calibri" w:hAnsi="Calibri" w:cs="Calibri"/>
          <w:b/>
          <w:bCs/>
          <w:sz w:val="28"/>
          <w:szCs w:val="28"/>
          <w:lang w:val="pt-BR"/>
        </w:rPr>
        <w:t xml:space="preserve"> </w:t>
      </w:r>
      <w:proofErr w:type="spellStart"/>
      <w:r w:rsidRPr="004F5121">
        <w:rPr>
          <w:rFonts w:ascii="Calibri" w:hAnsi="Calibri" w:cs="Calibri"/>
          <w:b/>
          <w:bCs/>
          <w:sz w:val="28"/>
          <w:szCs w:val="28"/>
          <w:lang w:val="pt-BR"/>
        </w:rPr>
        <w:t>Story</w:t>
      </w:r>
      <w:proofErr w:type="spellEnd"/>
    </w:p>
    <w:p w14:paraId="718E0EFA" w14:textId="77777777" w:rsidR="009327F4" w:rsidRPr="004F5121" w:rsidRDefault="009327F4" w:rsidP="0016170A">
      <w:pPr>
        <w:rPr>
          <w:rFonts w:ascii="Calibri" w:hAnsi="Calibri" w:cs="Calibri"/>
          <w:b/>
          <w:bCs/>
          <w:sz w:val="16"/>
          <w:szCs w:val="16"/>
          <w:lang w:val="pt-BR"/>
        </w:rPr>
      </w:pPr>
    </w:p>
    <w:tbl>
      <w:tblPr>
        <w:tblStyle w:val="TableGridLight"/>
        <w:tblW w:w="9577" w:type="dxa"/>
        <w:tblInd w:w="607" w:type="dxa"/>
        <w:tblLook w:val="04A0" w:firstRow="1" w:lastRow="0" w:firstColumn="1" w:lastColumn="0" w:noHBand="0" w:noVBand="1"/>
      </w:tblPr>
      <w:tblGrid>
        <w:gridCol w:w="9577"/>
      </w:tblGrid>
      <w:tr w:rsidR="00691A7D" w:rsidRPr="004F5121" w14:paraId="762705C6" w14:textId="77777777" w:rsidTr="004F5121">
        <w:trPr>
          <w:trHeight w:val="1686"/>
        </w:trPr>
        <w:tc>
          <w:tcPr>
            <w:tcW w:w="9577" w:type="dxa"/>
          </w:tcPr>
          <w:p w14:paraId="5FBAB12F" w14:textId="77777777" w:rsidR="00691A7D" w:rsidRPr="004F5121" w:rsidRDefault="00691A7D" w:rsidP="009327F4">
            <w:pPr>
              <w:shd w:val="clear" w:color="auto" w:fill="F2CEED" w:themeFill="accent5" w:themeFillTint="33"/>
              <w:rPr>
                <w:rFonts w:ascii="Calibri Light" w:hAnsi="Calibri Light" w:cs="Calibri Light"/>
                <w:b/>
                <w:bCs/>
                <w:color w:val="A02B93" w:themeColor="accent5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A02B93" w:themeColor="accent5"/>
                <w:lang w:val="pt-BR"/>
              </w:rPr>
              <w:t>História 1: Cadastro de perfil</w:t>
            </w:r>
          </w:p>
          <w:p w14:paraId="1B8D3D32" w14:textId="77777777" w:rsidR="00691A7D" w:rsidRPr="004F5121" w:rsidRDefault="00691A7D" w:rsidP="009327F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 xml:space="preserve">Critério 1: 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>O sistema deve validar se o e-mail inserido pelo usuário possui um formato válido.</w:t>
            </w:r>
          </w:p>
          <w:p w14:paraId="147162BC" w14:textId="77777777" w:rsidR="00691A7D" w:rsidRPr="004F5121" w:rsidRDefault="00691A7D" w:rsidP="009327F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 xml:space="preserve">Critério 2: 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>Dado que o usuário preencheu os campos obrigatórios, quando ele clicar em ‘cadastrar’, então o sistema deve salvar os dados no banco de dados e exibir uma mensagem de confirmação.</w:t>
            </w:r>
          </w:p>
          <w:p w14:paraId="182C4A31" w14:textId="5849C602" w:rsidR="00691A7D" w:rsidRPr="004F5121" w:rsidRDefault="00691A7D" w:rsidP="009327F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 xml:space="preserve">Critério 3: 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>O sistema deve impedir o cadastro de dois usuários com o mesmo e-mail.</w:t>
            </w:r>
          </w:p>
        </w:tc>
      </w:tr>
      <w:tr w:rsidR="00691A7D" w:rsidRPr="004F5121" w14:paraId="2A51A82A" w14:textId="77777777" w:rsidTr="004F5121">
        <w:trPr>
          <w:trHeight w:val="1686"/>
        </w:trPr>
        <w:tc>
          <w:tcPr>
            <w:tcW w:w="9577" w:type="dxa"/>
          </w:tcPr>
          <w:p w14:paraId="5215842D" w14:textId="77777777" w:rsidR="00691A7D" w:rsidRPr="004F5121" w:rsidRDefault="00691A7D" w:rsidP="009327F4">
            <w:pPr>
              <w:shd w:val="clear" w:color="auto" w:fill="C1E4F5" w:themeFill="accent1" w:themeFillTint="33"/>
              <w:rPr>
                <w:rFonts w:ascii="Calibri Light" w:hAnsi="Calibri Light" w:cs="Calibri Light"/>
                <w:b/>
                <w:bCs/>
                <w:color w:val="0F9ED5" w:themeColor="accent4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0F9ED5" w:themeColor="accent4"/>
                <w:lang w:val="pt-BR"/>
              </w:rPr>
              <w:t>História 2: Registro de receitas</w:t>
            </w:r>
          </w:p>
          <w:p w14:paraId="0960841E" w14:textId="77777777" w:rsidR="00691A7D" w:rsidRPr="004F5121" w:rsidRDefault="00691A7D" w:rsidP="009327F4">
            <w:pPr>
              <w:pStyle w:val="ListParagraph"/>
              <w:numPr>
                <w:ilvl w:val="1"/>
                <w:numId w:val="13"/>
              </w:numPr>
              <w:ind w:left="360"/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>Critério 1: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 xml:space="preserve"> O usuário deve conseguir inserir a origem da renda, se é salário, freelance ou outros.</w:t>
            </w:r>
          </w:p>
          <w:p w14:paraId="56B927F2" w14:textId="77777777" w:rsidR="00691A7D" w:rsidRPr="004F5121" w:rsidRDefault="00691A7D" w:rsidP="009327F4">
            <w:pPr>
              <w:pStyle w:val="ListParagraph"/>
              <w:numPr>
                <w:ilvl w:val="1"/>
                <w:numId w:val="13"/>
              </w:numPr>
              <w:ind w:left="360"/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 xml:space="preserve">Critério 2: 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>O sistema deve permitir registrar múltiplas fontes de receita em um mesmo período.</w:t>
            </w:r>
          </w:p>
          <w:p w14:paraId="1E7C86F2" w14:textId="65AF190F" w:rsidR="00691A7D" w:rsidRPr="004F5121" w:rsidRDefault="00691A7D" w:rsidP="009327F4">
            <w:pPr>
              <w:pStyle w:val="ListParagraph"/>
              <w:numPr>
                <w:ilvl w:val="1"/>
                <w:numId w:val="13"/>
              </w:numPr>
              <w:ind w:left="360"/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sz w:val="22"/>
                <w:szCs w:val="22"/>
                <w:lang w:val="pt-BR"/>
              </w:rPr>
              <w:t>Critério 3:</w:t>
            </w:r>
            <w:r w:rsidRPr="004F5121">
              <w:rPr>
                <w:rFonts w:ascii="Calibri Light" w:hAnsi="Calibri Light" w:cs="Calibri Light"/>
                <w:sz w:val="22"/>
                <w:szCs w:val="22"/>
                <w:lang w:val="pt-BR"/>
              </w:rPr>
              <w:t xml:space="preserve"> Dado que o usuário inseriu o valor e data da receita, quando ele salvar, então o valor total disponível deve ser atualizado no painel principal.</w:t>
            </w:r>
          </w:p>
        </w:tc>
      </w:tr>
      <w:tr w:rsidR="00691A7D" w:rsidRPr="004F5121" w14:paraId="6E6F2E0E" w14:textId="77777777" w:rsidTr="004F5121">
        <w:trPr>
          <w:trHeight w:val="2033"/>
        </w:trPr>
        <w:tc>
          <w:tcPr>
            <w:tcW w:w="9577" w:type="dxa"/>
          </w:tcPr>
          <w:p w14:paraId="19AD1A38" w14:textId="77777777" w:rsidR="00691A7D" w:rsidRPr="004F5121" w:rsidRDefault="00691A7D" w:rsidP="009327F4">
            <w:pPr>
              <w:shd w:val="clear" w:color="auto" w:fill="FAE2D5" w:themeFill="accent2" w:themeFillTint="33"/>
              <w:rPr>
                <w:rFonts w:ascii="Calibri Light" w:hAnsi="Calibri Light" w:cs="Calibri Light"/>
                <w:b/>
                <w:bCs/>
                <w:color w:val="E97132" w:themeColor="accent2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E97132" w:themeColor="accent2"/>
                <w:lang w:val="pt-BR"/>
              </w:rPr>
              <w:t>História 3: Registro de gastos</w:t>
            </w:r>
          </w:p>
          <w:p w14:paraId="02162E4A" w14:textId="77777777" w:rsidR="00691A7D" w:rsidRPr="004F5121" w:rsidRDefault="00691A7D" w:rsidP="009327F4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1: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O sistema deve permitir a marcação do gasto como fixo ou variável.</w:t>
            </w:r>
          </w:p>
          <w:p w14:paraId="27FA8C20" w14:textId="77777777" w:rsidR="00691A7D" w:rsidRPr="004F5121" w:rsidRDefault="00691A7D" w:rsidP="009327F4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2: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Deve permitir a edição ou exclusão de um registro feito erroneamente.</w:t>
            </w:r>
          </w:p>
          <w:p w14:paraId="20D38A59" w14:textId="4106CC2A" w:rsidR="00691A7D" w:rsidRPr="004F5121" w:rsidRDefault="00691A7D" w:rsidP="009327F4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3: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Dado que o usuário cadastrou um gasto desnecessário, quando ele visualizar o resumo, então o sistema deve destacar o impacto desse gasto no saldo final para que o usuário possa tomar decisões importantes.</w:t>
            </w:r>
          </w:p>
        </w:tc>
      </w:tr>
      <w:tr w:rsidR="00691A7D" w:rsidRPr="004F5121" w14:paraId="0B2134BB" w14:textId="77777777" w:rsidTr="004F5121">
        <w:trPr>
          <w:trHeight w:val="1405"/>
        </w:trPr>
        <w:tc>
          <w:tcPr>
            <w:tcW w:w="9577" w:type="dxa"/>
          </w:tcPr>
          <w:p w14:paraId="3A46B1FE" w14:textId="77777777" w:rsidR="00691A7D" w:rsidRPr="004F5121" w:rsidRDefault="00691A7D" w:rsidP="009327F4">
            <w:pPr>
              <w:shd w:val="clear" w:color="auto" w:fill="D9F2D0" w:themeFill="accent6" w:themeFillTint="33"/>
              <w:rPr>
                <w:rFonts w:ascii="Calibri Light" w:hAnsi="Calibri Light" w:cs="Calibri Light"/>
                <w:b/>
                <w:bCs/>
                <w:color w:val="4EA72E" w:themeColor="accent6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4EA72E" w:themeColor="accent6"/>
                <w:lang w:val="pt-BR"/>
              </w:rPr>
              <w:t>História 4: Gestão de dívidas</w:t>
            </w:r>
          </w:p>
          <w:p w14:paraId="37965B2E" w14:textId="77777777" w:rsidR="00691A7D" w:rsidRPr="004F5121" w:rsidRDefault="00691A7D" w:rsidP="00691A7D">
            <w:pPr>
              <w:pStyle w:val="ListParagraph"/>
              <w:numPr>
                <w:ilvl w:val="0"/>
                <w:numId w:val="15"/>
              </w:numPr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1: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Dado que uma dívida não foi paga no vencimento, quando o usuário abrir o aplicativo, então um alerta visual de lembrete deve ser exibido.</w:t>
            </w:r>
          </w:p>
          <w:p w14:paraId="45272E1F" w14:textId="66CA8594" w:rsidR="00691A7D" w:rsidRPr="004F5121" w:rsidRDefault="00691A7D" w:rsidP="00691A7D">
            <w:pPr>
              <w:pStyle w:val="ListParagraph"/>
              <w:numPr>
                <w:ilvl w:val="0"/>
                <w:numId w:val="15"/>
              </w:numPr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2: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O sistema deve permitir o registro de parcelas em atraso.</w:t>
            </w:r>
          </w:p>
        </w:tc>
      </w:tr>
      <w:tr w:rsidR="00691A7D" w:rsidRPr="004F5121" w14:paraId="6B400418" w14:textId="77777777" w:rsidTr="004F5121">
        <w:trPr>
          <w:trHeight w:val="1968"/>
        </w:trPr>
        <w:tc>
          <w:tcPr>
            <w:tcW w:w="9577" w:type="dxa"/>
          </w:tcPr>
          <w:p w14:paraId="641675E0" w14:textId="77777777" w:rsidR="00691A7D" w:rsidRPr="004F5121" w:rsidRDefault="00691A7D" w:rsidP="009327F4">
            <w:pPr>
              <w:shd w:val="clear" w:color="auto" w:fill="CCCCFF"/>
              <w:rPr>
                <w:rFonts w:ascii="Calibri Light" w:hAnsi="Calibri Light" w:cs="Calibri Light"/>
                <w:b/>
                <w:bCs/>
                <w:color w:val="9966FF"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color w:val="9966FF"/>
                <w:lang w:val="pt-BR"/>
              </w:rPr>
              <w:t>História 5: Planejamento de metas</w:t>
            </w:r>
          </w:p>
          <w:p w14:paraId="4CB501F1" w14:textId="77777777" w:rsidR="00691A7D" w:rsidRPr="004F5121" w:rsidRDefault="00691A7D" w:rsidP="00691A7D">
            <w:pPr>
              <w:pStyle w:val="ListParagraph"/>
              <w:numPr>
                <w:ilvl w:val="0"/>
                <w:numId w:val="16"/>
              </w:numPr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1: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O usuário deve definir um nome, o valor total e o prazo para o cadastro do sonho.</w:t>
            </w:r>
          </w:p>
          <w:p w14:paraId="57186626" w14:textId="77777777" w:rsidR="00691A7D" w:rsidRPr="004F5121" w:rsidRDefault="00691A7D" w:rsidP="00691A7D">
            <w:pPr>
              <w:pStyle w:val="ListParagraph"/>
              <w:numPr>
                <w:ilvl w:val="0"/>
                <w:numId w:val="16"/>
              </w:numPr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2: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Dado que o usuário economizou um valor para a meta, quando ele registrar a quantia, então uma barra de progresso deve mostrar o quanto falta para o objetivo.</w:t>
            </w:r>
          </w:p>
          <w:p w14:paraId="10215ED6" w14:textId="49BFB544" w:rsidR="00691A7D" w:rsidRPr="004F5121" w:rsidRDefault="00691A7D" w:rsidP="00691A7D">
            <w:pPr>
              <w:pStyle w:val="ListParagraph"/>
              <w:numPr>
                <w:ilvl w:val="0"/>
                <w:numId w:val="16"/>
              </w:numPr>
              <w:rPr>
                <w:rFonts w:ascii="Calibri Light" w:hAnsi="Calibri Light" w:cs="Calibri Light"/>
                <w:b/>
                <w:bCs/>
                <w:lang w:val="pt-BR"/>
              </w:rPr>
            </w:pPr>
            <w:r w:rsidRPr="004F5121">
              <w:rPr>
                <w:rFonts w:ascii="Calibri Light" w:hAnsi="Calibri Light" w:cs="Calibri Light"/>
                <w:b/>
                <w:bCs/>
                <w:lang w:val="pt-BR"/>
              </w:rPr>
              <w:t>Critério 3:</w:t>
            </w:r>
            <w:r w:rsidRPr="004F5121">
              <w:rPr>
                <w:rFonts w:ascii="Calibri Light" w:hAnsi="Calibri Light" w:cs="Calibri Light"/>
                <w:lang w:val="pt-BR"/>
              </w:rPr>
              <w:t xml:space="preserve"> O sistema deve alertar se a meta definida ultrapassa o orçamento disponível para o período informado, para alertar e permitir que o usuário reflita sobre o plano ser realista.</w:t>
            </w:r>
          </w:p>
        </w:tc>
      </w:tr>
    </w:tbl>
    <w:p w14:paraId="674A9DB8" w14:textId="77777777" w:rsidR="00221016" w:rsidRDefault="00221016" w:rsidP="0016170A">
      <w:pPr>
        <w:rPr>
          <w:rFonts w:ascii="Calibri Light" w:hAnsi="Calibri Light" w:cs="Calibri Light"/>
          <w:lang w:val="pt-BR"/>
        </w:rPr>
      </w:pPr>
    </w:p>
    <w:p w14:paraId="1393E4E7" w14:textId="2122A00D" w:rsidR="004F5121" w:rsidRDefault="004F5121">
      <w:pPr>
        <w:rPr>
          <w:rFonts w:ascii="Calibri Light" w:hAnsi="Calibri Light" w:cs="Calibri Light"/>
          <w:lang w:val="pt-BR"/>
        </w:rPr>
      </w:pPr>
      <w:r>
        <w:rPr>
          <w:rFonts w:ascii="Calibri Light" w:hAnsi="Calibri Light" w:cs="Calibri Light"/>
          <w:lang w:val="pt-BR"/>
        </w:rPr>
        <w:br w:type="page"/>
      </w:r>
    </w:p>
    <w:p w14:paraId="3D229F0A" w14:textId="72794D1E" w:rsidR="0016170A" w:rsidRDefault="0016170A" w:rsidP="0016170A">
      <w:pPr>
        <w:rPr>
          <w:rFonts w:ascii="Calibri" w:hAnsi="Calibri" w:cs="Calibri"/>
          <w:sz w:val="28"/>
          <w:szCs w:val="28"/>
          <w:lang w:val="pt-BR"/>
        </w:rPr>
      </w:pPr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lastRenderedPageBreak/>
        <w:t xml:space="preserve">4. Validar duas </w:t>
      </w:r>
      <w:proofErr w:type="spellStart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>User</w:t>
      </w:r>
      <w:proofErr w:type="spellEnd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 xml:space="preserve"> Stories usando o INVEST</w:t>
      </w:r>
    </w:p>
    <w:p w14:paraId="6900AA59" w14:textId="77777777" w:rsidR="009327F4" w:rsidRPr="009327F4" w:rsidRDefault="009327F4" w:rsidP="0016170A">
      <w:pPr>
        <w:rPr>
          <w:rFonts w:ascii="Calibri" w:hAnsi="Calibri" w:cs="Calibri"/>
          <w:sz w:val="16"/>
          <w:szCs w:val="16"/>
          <w:lang w:val="pt-BR"/>
        </w:rPr>
      </w:pPr>
    </w:p>
    <w:tbl>
      <w:tblPr>
        <w:tblStyle w:val="PlainTable2"/>
        <w:tblW w:w="9589" w:type="dxa"/>
        <w:tblInd w:w="612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985"/>
        <w:gridCol w:w="3494"/>
        <w:gridCol w:w="4110"/>
      </w:tblGrid>
      <w:tr w:rsidR="00FC556A" w:rsidRPr="00691A7D" w14:paraId="1051A38E" w14:textId="77777777" w:rsidTr="00582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none" w:sz="0" w:space="0" w:color="auto"/>
            </w:tcBorders>
            <w:vAlign w:val="center"/>
            <w:hideMark/>
          </w:tcPr>
          <w:p w14:paraId="4A11B052" w14:textId="77777777" w:rsidR="00FC556A" w:rsidRPr="00691A7D" w:rsidRDefault="00FC556A" w:rsidP="00FC556A">
            <w:pPr>
              <w:spacing w:after="160" w:line="278" w:lineRule="auto"/>
              <w:rPr>
                <w:rFonts w:ascii="Calibri Light" w:hAnsi="Calibri Light" w:cs="Calibri Light"/>
              </w:rPr>
            </w:pPr>
            <w:proofErr w:type="spellStart"/>
            <w:r w:rsidRPr="00691A7D">
              <w:rPr>
                <w:rFonts w:ascii="Calibri Light" w:hAnsi="Calibri Light" w:cs="Calibri Light"/>
              </w:rPr>
              <w:t>Princípio</w:t>
            </w:r>
            <w:proofErr w:type="spellEnd"/>
          </w:p>
        </w:tc>
        <w:tc>
          <w:tcPr>
            <w:tcW w:w="3494" w:type="dxa"/>
            <w:tcBorders>
              <w:bottom w:val="none" w:sz="0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3A61A4C" w14:textId="77777777" w:rsidR="00FC556A" w:rsidRPr="00691A7D" w:rsidRDefault="00FC556A" w:rsidP="00FC55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9327F4">
              <w:rPr>
                <w:rFonts w:ascii="Calibri Light" w:hAnsi="Calibri Light" w:cs="Calibri Light"/>
                <w:color w:val="0F9ED5" w:themeColor="accent4"/>
                <w:lang w:val="pt-BR"/>
              </w:rPr>
              <w:t>História 2: Registro de Receitas</w:t>
            </w:r>
          </w:p>
        </w:tc>
        <w:tc>
          <w:tcPr>
            <w:tcW w:w="4110" w:type="dxa"/>
            <w:tcBorders>
              <w:bottom w:val="none" w:sz="0" w:space="0" w:color="auto"/>
            </w:tcBorders>
            <w:shd w:val="clear" w:color="auto" w:fill="FAE2D5" w:themeFill="accent2" w:themeFillTint="33"/>
            <w:vAlign w:val="center"/>
            <w:hideMark/>
          </w:tcPr>
          <w:p w14:paraId="364BADA7" w14:textId="6A57E3BD" w:rsidR="00FC556A" w:rsidRPr="009327F4" w:rsidRDefault="00221016" w:rsidP="00FC556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E97132" w:themeColor="accent2"/>
              </w:rPr>
            </w:pPr>
            <w:proofErr w:type="spellStart"/>
            <w:r w:rsidRPr="009327F4">
              <w:rPr>
                <w:rFonts w:ascii="Calibri Light" w:hAnsi="Calibri Light" w:cs="Calibri Light"/>
                <w:color w:val="E97132" w:themeColor="accent2"/>
              </w:rPr>
              <w:t>História</w:t>
            </w:r>
            <w:proofErr w:type="spellEnd"/>
            <w:r w:rsidRPr="009327F4">
              <w:rPr>
                <w:rFonts w:ascii="Calibri Light" w:hAnsi="Calibri Light" w:cs="Calibri Light"/>
                <w:color w:val="E97132" w:themeColor="accent2"/>
              </w:rPr>
              <w:t xml:space="preserve"> 3: </w:t>
            </w:r>
            <w:proofErr w:type="spellStart"/>
            <w:r w:rsidRPr="009327F4">
              <w:rPr>
                <w:rFonts w:ascii="Calibri Light" w:hAnsi="Calibri Light" w:cs="Calibri Light"/>
                <w:color w:val="E97132" w:themeColor="accent2"/>
              </w:rPr>
              <w:t>Registro</w:t>
            </w:r>
            <w:proofErr w:type="spellEnd"/>
            <w:r w:rsidRPr="009327F4">
              <w:rPr>
                <w:rFonts w:ascii="Calibri Light" w:hAnsi="Calibri Light" w:cs="Calibri Light"/>
                <w:color w:val="E97132" w:themeColor="accent2"/>
              </w:rPr>
              <w:t xml:space="preserve"> de </w:t>
            </w:r>
            <w:proofErr w:type="spellStart"/>
            <w:r w:rsidRPr="009327F4">
              <w:rPr>
                <w:rFonts w:ascii="Calibri Light" w:hAnsi="Calibri Light" w:cs="Calibri Light"/>
                <w:color w:val="E97132" w:themeColor="accent2"/>
              </w:rPr>
              <w:t>Gastos</w:t>
            </w:r>
            <w:proofErr w:type="spellEnd"/>
          </w:p>
        </w:tc>
      </w:tr>
      <w:tr w:rsidR="00221016" w:rsidRPr="00691A7D" w14:paraId="5FD990B7" w14:textId="77777777" w:rsidTr="00582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6FC47CB" w14:textId="77777777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>I - Independente</w:t>
            </w:r>
          </w:p>
        </w:tc>
        <w:tc>
          <w:tcPr>
            <w:tcW w:w="3494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75AFBFB" w14:textId="77777777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Pode ser criada sem depender do módulo de gastos ou dívidas, sendo o "ponto de partida" do sistema.</w:t>
            </w:r>
          </w:p>
        </w:tc>
        <w:tc>
          <w:tcPr>
            <w:tcW w:w="4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8819FBB" w14:textId="7C2DD508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O registro de gastos pode ser desenvolvido sem depender de investimentos ou metas. Ele precisa apenas da estrutura básica de usuário para funcionar de forma isolada no sistema.</w:t>
            </w:r>
          </w:p>
        </w:tc>
      </w:tr>
      <w:tr w:rsidR="00221016" w:rsidRPr="00691A7D" w14:paraId="7FD51C6A" w14:textId="77777777" w:rsidTr="00582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89196C5" w14:textId="77777777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 xml:space="preserve">N - </w:t>
            </w:r>
            <w:proofErr w:type="spellStart"/>
            <w:r w:rsidRPr="00691A7D">
              <w:rPr>
                <w:rFonts w:ascii="Calibri Light" w:hAnsi="Calibri Light" w:cs="Calibri Light"/>
              </w:rPr>
              <w:t>Negociável</w:t>
            </w:r>
            <w:proofErr w:type="spellEnd"/>
          </w:p>
        </w:tc>
        <w:tc>
          <w:tcPr>
            <w:tcW w:w="3494" w:type="dxa"/>
            <w:hideMark/>
          </w:tcPr>
          <w:p w14:paraId="4451D8AF" w14:textId="77777777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O time pode decidir se o usuário digita as fontes (salário, freelance) ou escolhe de uma lista.</w:t>
            </w:r>
          </w:p>
        </w:tc>
        <w:tc>
          <w:tcPr>
            <w:tcW w:w="4110" w:type="dxa"/>
            <w:hideMark/>
          </w:tcPr>
          <w:p w14:paraId="12F2989B" w14:textId="2F488220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A forma como o usuário categoriza os gastos pode ser discutida entre o time e o cliente para encontrar a melhor usabilidade.</w:t>
            </w:r>
          </w:p>
        </w:tc>
      </w:tr>
      <w:tr w:rsidR="00221016" w:rsidRPr="00691A7D" w14:paraId="66E9478F" w14:textId="77777777" w:rsidTr="00582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DB011DC" w14:textId="77777777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 xml:space="preserve">V - </w:t>
            </w:r>
            <w:proofErr w:type="spellStart"/>
            <w:r w:rsidRPr="00691A7D">
              <w:rPr>
                <w:rFonts w:ascii="Calibri Light" w:hAnsi="Calibri Light" w:cs="Calibri Light"/>
              </w:rPr>
              <w:t>Valiosa</w:t>
            </w:r>
            <w:proofErr w:type="spellEnd"/>
          </w:p>
        </w:tc>
        <w:tc>
          <w:tcPr>
            <w:tcW w:w="3494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56A9E86E" w14:textId="77777777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É vital para o usuário saber se recebe o suficiente para viver e manter sua saúde financeira.</w:t>
            </w:r>
          </w:p>
        </w:tc>
        <w:tc>
          <w:tcPr>
            <w:tcW w:w="4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F46B70D" w14:textId="20F2BFE7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É extremamente valiosa porque permite ao usuário diferenciar gastos fixos (aluguel) de variáveis (lazer), sendo a base para decisões estratégicas de economia.</w:t>
            </w:r>
          </w:p>
        </w:tc>
      </w:tr>
      <w:tr w:rsidR="00221016" w:rsidRPr="00691A7D" w14:paraId="3A92AB43" w14:textId="77777777" w:rsidTr="00582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E6B30FD" w14:textId="77777777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 xml:space="preserve">E - </w:t>
            </w:r>
            <w:proofErr w:type="spellStart"/>
            <w:r w:rsidRPr="00691A7D">
              <w:rPr>
                <w:rFonts w:ascii="Calibri Light" w:hAnsi="Calibri Light" w:cs="Calibri Light"/>
              </w:rPr>
              <w:t>Estimável</w:t>
            </w:r>
            <w:proofErr w:type="spellEnd"/>
          </w:p>
        </w:tc>
        <w:tc>
          <w:tcPr>
            <w:tcW w:w="3494" w:type="dxa"/>
            <w:hideMark/>
          </w:tcPr>
          <w:p w14:paraId="11430CF1" w14:textId="77777777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Por ser um formulário de entrada de dados simples, o esforço técnico é fácil de prever pelo time.</w:t>
            </w:r>
          </w:p>
        </w:tc>
        <w:tc>
          <w:tcPr>
            <w:tcW w:w="4110" w:type="dxa"/>
            <w:hideMark/>
          </w:tcPr>
          <w:p w14:paraId="54542169" w14:textId="194648D9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O time de desenvolvimento consegue estimar o esforço, pois trata-se de um formulário padrão de entrada de dados com uma lógica de cálculo de subtração simples no saldo total.</w:t>
            </w:r>
          </w:p>
        </w:tc>
      </w:tr>
      <w:tr w:rsidR="00221016" w:rsidRPr="00691A7D" w14:paraId="4C3245FD" w14:textId="77777777" w:rsidTr="00582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7C0F552" w14:textId="6EDCD949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>S -</w:t>
            </w:r>
            <w:r w:rsidRPr="00691A7D">
              <w:rPr>
                <w:rFonts w:ascii="Calibri Light" w:hAnsi="Calibri Light" w:cs="Calibri Light"/>
                <w:b w:val="0"/>
                <w:bCs w:val="0"/>
              </w:rPr>
              <w:t xml:space="preserve"> </w:t>
            </w:r>
            <w:proofErr w:type="spellStart"/>
            <w:r w:rsidRPr="00691A7D">
              <w:rPr>
                <w:rFonts w:ascii="Calibri Light" w:hAnsi="Calibri Light" w:cs="Calibri Light"/>
              </w:rPr>
              <w:t>Pequena</w:t>
            </w:r>
            <w:proofErr w:type="spellEnd"/>
          </w:p>
        </w:tc>
        <w:tc>
          <w:tcPr>
            <w:tcW w:w="3494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090054F" w14:textId="77777777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Foca apenas na entrada de dinheiro (receita), sem misturar com a complexidade de investimentos.</w:t>
            </w:r>
          </w:p>
        </w:tc>
        <w:tc>
          <w:tcPr>
            <w:tcW w:w="411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0287C38" w14:textId="24BC41E8" w:rsidR="00221016" w:rsidRPr="00691A7D" w:rsidRDefault="00221016" w:rsidP="002210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A história foca apenas em registrar a saída de dinheiro. Ela não tenta resolver dívidas complexas ou investimentos ao mesmo tempo, mantendo o escopo reduzido e fácil de entregar.</w:t>
            </w:r>
          </w:p>
        </w:tc>
      </w:tr>
      <w:tr w:rsidR="00221016" w:rsidRPr="00691A7D" w14:paraId="636CAB67" w14:textId="77777777" w:rsidTr="00582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FB3C5FD" w14:textId="77777777" w:rsidR="00221016" w:rsidRPr="00691A7D" w:rsidRDefault="00221016" w:rsidP="00221016">
            <w:pPr>
              <w:spacing w:after="160" w:line="278" w:lineRule="auto"/>
              <w:rPr>
                <w:rFonts w:ascii="Calibri Light" w:hAnsi="Calibri Light" w:cs="Calibri Light"/>
              </w:rPr>
            </w:pPr>
            <w:r w:rsidRPr="00691A7D">
              <w:rPr>
                <w:rFonts w:ascii="Calibri Light" w:hAnsi="Calibri Light" w:cs="Calibri Light"/>
              </w:rPr>
              <w:t xml:space="preserve">T - </w:t>
            </w:r>
            <w:proofErr w:type="spellStart"/>
            <w:r w:rsidRPr="00691A7D">
              <w:rPr>
                <w:rFonts w:ascii="Calibri Light" w:hAnsi="Calibri Light" w:cs="Calibri Light"/>
              </w:rPr>
              <w:t>Testável</w:t>
            </w:r>
            <w:proofErr w:type="spellEnd"/>
          </w:p>
        </w:tc>
        <w:tc>
          <w:tcPr>
            <w:tcW w:w="3494" w:type="dxa"/>
            <w:hideMark/>
          </w:tcPr>
          <w:p w14:paraId="6EBF54E6" w14:textId="77777777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Fácil de validar: se o usuário insere R$ 1.000,00, o sistema deve exibir exatamente esse valor.</w:t>
            </w:r>
          </w:p>
        </w:tc>
        <w:tc>
          <w:tcPr>
            <w:tcW w:w="4110" w:type="dxa"/>
            <w:hideMark/>
          </w:tcPr>
          <w:p w14:paraId="3D28DB2A" w14:textId="5D6A7F48" w:rsidR="00221016" w:rsidRPr="00691A7D" w:rsidRDefault="00221016" w:rsidP="002210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  <w:lang w:val="pt-BR"/>
              </w:rPr>
            </w:pPr>
            <w:r w:rsidRPr="00691A7D">
              <w:rPr>
                <w:rFonts w:ascii="Calibri Light" w:hAnsi="Calibri Light" w:cs="Calibri Light"/>
                <w:sz w:val="22"/>
                <w:szCs w:val="22"/>
                <w:lang w:val="pt-BR"/>
              </w:rPr>
              <w:t>É fácil criar testes para validar se, ao inserir um gasto de R$ 50,00, o saldo total do usuário diminui exatamente esse valor e se a categoria (fixa ou variável) foi salva corretamente.</w:t>
            </w:r>
          </w:p>
        </w:tc>
      </w:tr>
    </w:tbl>
    <w:p w14:paraId="5F080C0D" w14:textId="1C33D0A5" w:rsidR="004F5121" w:rsidRDefault="0016170A" w:rsidP="0016170A">
      <w:pPr>
        <w:rPr>
          <w:rFonts w:ascii="Calibri Light" w:hAnsi="Calibri Light" w:cs="Calibri Light"/>
          <w:lang w:val="pt-BR"/>
        </w:rPr>
      </w:pPr>
      <w:r w:rsidRPr="00691A7D">
        <w:rPr>
          <w:rFonts w:ascii="Calibri Light" w:hAnsi="Calibri Light" w:cs="Calibri Light"/>
          <w:lang w:val="pt-BR"/>
        </w:rPr>
        <w:t> </w:t>
      </w:r>
    </w:p>
    <w:p w14:paraId="0AD81240" w14:textId="77777777" w:rsidR="004F5121" w:rsidRDefault="004F5121">
      <w:pPr>
        <w:rPr>
          <w:rFonts w:ascii="Calibri Light" w:hAnsi="Calibri Light" w:cs="Calibri Light"/>
          <w:lang w:val="pt-BR"/>
        </w:rPr>
      </w:pPr>
      <w:r>
        <w:rPr>
          <w:rFonts w:ascii="Calibri Light" w:hAnsi="Calibri Light" w:cs="Calibri Light"/>
          <w:lang w:val="pt-BR"/>
        </w:rPr>
        <w:br w:type="page"/>
      </w:r>
    </w:p>
    <w:p w14:paraId="3BAF8D46" w14:textId="7D4A0471" w:rsidR="0016170A" w:rsidRDefault="0016170A" w:rsidP="0016170A">
      <w:pPr>
        <w:rPr>
          <w:rFonts w:ascii="Calibri" w:hAnsi="Calibri" w:cs="Calibri"/>
          <w:b/>
          <w:bCs/>
          <w:sz w:val="28"/>
          <w:szCs w:val="28"/>
          <w:lang w:val="pt-BR"/>
        </w:rPr>
      </w:pPr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lastRenderedPageBreak/>
        <w:t xml:space="preserve">5. Priorizar o conjunto de </w:t>
      </w:r>
      <w:proofErr w:type="spellStart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>User</w:t>
      </w:r>
      <w:proofErr w:type="spellEnd"/>
      <w:r w:rsidRPr="00691A7D">
        <w:rPr>
          <w:rFonts w:ascii="Calibri" w:hAnsi="Calibri" w:cs="Calibri"/>
          <w:b/>
          <w:bCs/>
          <w:sz w:val="28"/>
          <w:szCs w:val="28"/>
          <w:lang w:val="pt-BR"/>
        </w:rPr>
        <w:t xml:space="preserve"> Stories</w:t>
      </w:r>
    </w:p>
    <w:p w14:paraId="08C07E98" w14:textId="77777777" w:rsidR="007502FD" w:rsidRPr="007502FD" w:rsidRDefault="007502FD" w:rsidP="0016170A">
      <w:pPr>
        <w:rPr>
          <w:rFonts w:ascii="Calibri" w:hAnsi="Calibri" w:cs="Calibri"/>
          <w:sz w:val="16"/>
          <w:szCs w:val="16"/>
          <w:lang w:val="pt-BR"/>
        </w:rPr>
      </w:pPr>
    </w:p>
    <w:p w14:paraId="3365B6B2" w14:textId="77777777" w:rsidR="007502FD" w:rsidRPr="007502FD" w:rsidRDefault="007502FD" w:rsidP="007502FD">
      <w:pPr>
        <w:shd w:val="clear" w:color="auto" w:fill="FAE2D5" w:themeFill="accent2" w:themeFillTint="33"/>
        <w:spacing w:line="240" w:lineRule="auto"/>
        <w:ind w:left="720"/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</w:pP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 xml:space="preserve">Prioridade </w:t>
      </w: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>1</w:t>
      </w:r>
    </w:p>
    <w:p w14:paraId="290A9F73" w14:textId="601E9AD6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b/>
          <w:bCs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História 1: Cadastro de perfil</w:t>
      </w:r>
    </w:p>
    <w:p w14:paraId="19BF870E" w14:textId="10A5C938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Justificativ</w:t>
      </w:r>
      <w:r>
        <w:rPr>
          <w:rFonts w:ascii="Calibri Light" w:hAnsi="Calibri Light" w:cs="Calibri Light"/>
          <w:b/>
          <w:bCs/>
          <w:lang w:val="pt-BR"/>
        </w:rPr>
        <w:t>a</w:t>
      </w:r>
      <w:r w:rsidRPr="007502FD">
        <w:rPr>
          <w:rFonts w:ascii="Calibri Light" w:hAnsi="Calibri Light" w:cs="Calibri Light"/>
          <w:b/>
          <w:bCs/>
          <w:lang w:val="pt-BR"/>
        </w:rPr>
        <w:t>:</w:t>
      </w:r>
      <w:r>
        <w:rPr>
          <w:rFonts w:ascii="Calibri Light" w:hAnsi="Calibri Light" w:cs="Calibri Light"/>
          <w:b/>
          <w:bCs/>
          <w:lang w:val="pt-BR"/>
        </w:rPr>
        <w:t xml:space="preserve"> </w:t>
      </w:r>
      <w:r w:rsidRPr="007502FD">
        <w:rPr>
          <w:rFonts w:ascii="Calibri Light" w:hAnsi="Calibri Light" w:cs="Calibri Light"/>
          <w:lang w:val="pt-BR"/>
        </w:rPr>
        <w:t xml:space="preserve">O cadastro de perfil representa a base do sistema, sendo </w:t>
      </w:r>
      <w:r w:rsidR="005942C1">
        <w:rPr>
          <w:rFonts w:ascii="Calibri Light" w:hAnsi="Calibri Light" w:cs="Calibri Light"/>
          <w:lang w:val="pt-BR"/>
        </w:rPr>
        <w:t>necessária</w:t>
      </w:r>
      <w:r w:rsidRPr="007502FD">
        <w:rPr>
          <w:rFonts w:ascii="Calibri Light" w:hAnsi="Calibri Light" w:cs="Calibri Light"/>
          <w:lang w:val="pt-BR"/>
        </w:rPr>
        <w:t xml:space="preserve"> para qualquer interação do usuário com a aplicação.</w:t>
      </w:r>
    </w:p>
    <w:p w14:paraId="63ACD17E" w14:textId="77777777" w:rsidR="007502FD" w:rsidRPr="007502FD" w:rsidRDefault="007502FD" w:rsidP="005942C1">
      <w:pPr>
        <w:numPr>
          <w:ilvl w:val="0"/>
          <w:numId w:val="23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Valor ao usuário:</w:t>
      </w:r>
      <w:r w:rsidRPr="007502FD">
        <w:rPr>
          <w:rFonts w:ascii="Calibri Light" w:hAnsi="Calibri Light" w:cs="Calibri Light"/>
          <w:lang w:val="pt-BR"/>
        </w:rPr>
        <w:t xml:space="preserve"> Permite acesso ao sistema e personalização da experiência.</w:t>
      </w:r>
    </w:p>
    <w:p w14:paraId="77EDAB75" w14:textId="77777777" w:rsidR="007502FD" w:rsidRPr="007502FD" w:rsidRDefault="007502FD" w:rsidP="005942C1">
      <w:pPr>
        <w:numPr>
          <w:ilvl w:val="0"/>
          <w:numId w:val="23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Risco:</w:t>
      </w:r>
      <w:r w:rsidRPr="007502FD">
        <w:rPr>
          <w:rFonts w:ascii="Calibri Light" w:hAnsi="Calibri Light" w:cs="Calibri Light"/>
          <w:lang w:val="pt-BR"/>
        </w:rPr>
        <w:t xml:space="preserve"> Baixo risco técnico, porém com alto impacto estrutural caso mal implementado (</w:t>
      </w:r>
      <w:proofErr w:type="spellStart"/>
      <w:r w:rsidRPr="007502FD">
        <w:rPr>
          <w:rFonts w:ascii="Calibri Light" w:hAnsi="Calibri Light" w:cs="Calibri Light"/>
          <w:lang w:val="pt-BR"/>
        </w:rPr>
        <w:t>ex</w:t>
      </w:r>
      <w:proofErr w:type="spellEnd"/>
      <w:r w:rsidRPr="007502FD">
        <w:rPr>
          <w:rFonts w:ascii="Calibri Light" w:hAnsi="Calibri Light" w:cs="Calibri Light"/>
          <w:lang w:val="pt-BR"/>
        </w:rPr>
        <w:t>: duplicidade de dados).</w:t>
      </w:r>
    </w:p>
    <w:p w14:paraId="73D79BCA" w14:textId="77777777" w:rsidR="007502FD" w:rsidRPr="007502FD" w:rsidRDefault="007502FD" w:rsidP="005942C1">
      <w:pPr>
        <w:numPr>
          <w:ilvl w:val="0"/>
          <w:numId w:val="23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Dependências:</w:t>
      </w:r>
      <w:r w:rsidRPr="007502FD">
        <w:rPr>
          <w:rFonts w:ascii="Calibri Light" w:hAnsi="Calibri Light" w:cs="Calibri Light"/>
          <w:lang w:val="pt-BR"/>
        </w:rPr>
        <w:t xml:space="preserve"> Nenhuma. É a origem de todas as demais funcionalidades.</w:t>
      </w:r>
    </w:p>
    <w:p w14:paraId="318090FD" w14:textId="471D6E8C" w:rsidR="007502FD" w:rsidRPr="007502FD" w:rsidRDefault="007502FD" w:rsidP="005942C1">
      <w:pPr>
        <w:numPr>
          <w:ilvl w:val="0"/>
          <w:numId w:val="23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Simplicidade de implementação:</w:t>
      </w:r>
      <w:r w:rsidRPr="007502FD">
        <w:rPr>
          <w:rFonts w:ascii="Calibri Light" w:hAnsi="Calibri Light" w:cs="Calibri Light"/>
          <w:lang w:val="pt-BR"/>
        </w:rPr>
        <w:t xml:space="preserve"> Alta, envolvendo validações de dados.</w:t>
      </w:r>
    </w:p>
    <w:p w14:paraId="2C471673" w14:textId="77777777" w:rsidR="007502FD" w:rsidRPr="007502FD" w:rsidRDefault="007502FD" w:rsidP="005942C1">
      <w:pPr>
        <w:numPr>
          <w:ilvl w:val="0"/>
          <w:numId w:val="23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Impacto no MVP:</w:t>
      </w:r>
      <w:r w:rsidRPr="007502FD">
        <w:rPr>
          <w:rFonts w:ascii="Calibri Light" w:hAnsi="Calibri Light" w:cs="Calibri Light"/>
          <w:lang w:val="pt-BR"/>
        </w:rPr>
        <w:t xml:space="preserve"> Crítico. Sem essa funcionalidade, o sistema não pode ser utilizado.</w:t>
      </w:r>
    </w:p>
    <w:p w14:paraId="115EB2B1" w14:textId="4B66F576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</w:rPr>
      </w:pPr>
    </w:p>
    <w:p w14:paraId="4CAF7764" w14:textId="32C33039" w:rsidR="007502FD" w:rsidRPr="007502FD" w:rsidRDefault="007502FD" w:rsidP="007502FD">
      <w:pPr>
        <w:shd w:val="clear" w:color="auto" w:fill="FAE2D5" w:themeFill="accent2" w:themeFillTint="33"/>
        <w:spacing w:line="240" w:lineRule="auto"/>
        <w:ind w:left="720"/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</w:pP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 xml:space="preserve">Prioridade </w:t>
      </w:r>
      <w:r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>2</w:t>
      </w:r>
    </w:p>
    <w:p w14:paraId="78F9E5A6" w14:textId="6832AE81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b/>
          <w:bCs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História 2: Registro de receitas</w:t>
      </w:r>
    </w:p>
    <w:p w14:paraId="688BA676" w14:textId="08E050BB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Justificativa:</w:t>
      </w:r>
      <w:r>
        <w:rPr>
          <w:rFonts w:ascii="Calibri Light" w:hAnsi="Calibri Light" w:cs="Calibri Light"/>
          <w:b/>
          <w:bCs/>
          <w:lang w:val="pt-BR"/>
        </w:rPr>
        <w:t xml:space="preserve"> </w:t>
      </w:r>
      <w:r w:rsidRPr="007502FD">
        <w:rPr>
          <w:rFonts w:ascii="Calibri Light" w:hAnsi="Calibri Light" w:cs="Calibri Light"/>
          <w:lang w:val="pt-BR"/>
        </w:rPr>
        <w:t>O registro de receitas define o estado inicial financeiro do usuário, sendo essencial para o funcionamento das demais operações</w:t>
      </w:r>
      <w:r w:rsidR="005942C1">
        <w:rPr>
          <w:rFonts w:ascii="Calibri Light" w:hAnsi="Calibri Light" w:cs="Calibri Light"/>
          <w:lang w:val="pt-BR"/>
        </w:rPr>
        <w:t>, permite validar de forma rápida o funcionamento do sistema.</w:t>
      </w:r>
    </w:p>
    <w:p w14:paraId="507DDB6D" w14:textId="77777777" w:rsidR="007502FD" w:rsidRPr="007502FD" w:rsidRDefault="007502FD" w:rsidP="005942C1">
      <w:pPr>
        <w:numPr>
          <w:ilvl w:val="0"/>
          <w:numId w:val="24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Valor ao usuário:</w:t>
      </w:r>
      <w:r w:rsidRPr="007502FD">
        <w:rPr>
          <w:rFonts w:ascii="Calibri Light" w:hAnsi="Calibri Light" w:cs="Calibri Light"/>
          <w:lang w:val="pt-BR"/>
        </w:rPr>
        <w:t xml:space="preserve"> Permite visualizar entradas financeiras e iniciar o controle financeiro.</w:t>
      </w:r>
    </w:p>
    <w:p w14:paraId="0757C748" w14:textId="6B558DA1" w:rsidR="007502FD" w:rsidRPr="007502FD" w:rsidRDefault="007502FD" w:rsidP="005942C1">
      <w:pPr>
        <w:numPr>
          <w:ilvl w:val="0"/>
          <w:numId w:val="24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Risco:</w:t>
      </w:r>
      <w:r w:rsidRPr="007502FD">
        <w:rPr>
          <w:rFonts w:ascii="Calibri Light" w:hAnsi="Calibri Light" w:cs="Calibri Light"/>
          <w:lang w:val="pt-BR"/>
        </w:rPr>
        <w:t xml:space="preserve"> Baixo, com lógica simples de cálculo.</w:t>
      </w:r>
    </w:p>
    <w:p w14:paraId="4D84D119" w14:textId="6926B6B9" w:rsidR="007502FD" w:rsidRPr="007502FD" w:rsidRDefault="007502FD" w:rsidP="005942C1">
      <w:pPr>
        <w:numPr>
          <w:ilvl w:val="0"/>
          <w:numId w:val="24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Dependências:</w:t>
      </w:r>
      <w:r w:rsidRPr="007502FD">
        <w:rPr>
          <w:rFonts w:ascii="Calibri Light" w:hAnsi="Calibri Light" w:cs="Calibri Light"/>
          <w:lang w:val="pt-BR"/>
        </w:rPr>
        <w:t xml:space="preserve"> Depende apenas do cadastro de usuário</w:t>
      </w:r>
      <w:r w:rsidR="005942C1">
        <w:rPr>
          <w:rFonts w:ascii="Calibri Light" w:hAnsi="Calibri Light" w:cs="Calibri Light"/>
          <w:lang w:val="pt-BR"/>
        </w:rPr>
        <w:t xml:space="preserve"> (história 1).</w:t>
      </w:r>
    </w:p>
    <w:p w14:paraId="7B5691E8" w14:textId="77777777" w:rsidR="007502FD" w:rsidRPr="007502FD" w:rsidRDefault="007502FD" w:rsidP="005942C1">
      <w:pPr>
        <w:numPr>
          <w:ilvl w:val="0"/>
          <w:numId w:val="24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Simplicidade de implementação:</w:t>
      </w:r>
      <w:r w:rsidRPr="007502FD">
        <w:rPr>
          <w:rFonts w:ascii="Calibri Light" w:hAnsi="Calibri Light" w:cs="Calibri Light"/>
          <w:lang w:val="pt-BR"/>
        </w:rPr>
        <w:t xml:space="preserve"> Alta, com operações básicas de soma.</w:t>
      </w:r>
    </w:p>
    <w:p w14:paraId="43286BB7" w14:textId="77777777" w:rsidR="007502FD" w:rsidRPr="007502FD" w:rsidRDefault="007502FD" w:rsidP="005942C1">
      <w:pPr>
        <w:numPr>
          <w:ilvl w:val="0"/>
          <w:numId w:val="24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Impacto no MVP:</w:t>
      </w:r>
      <w:r w:rsidRPr="007502FD">
        <w:rPr>
          <w:rFonts w:ascii="Calibri Light" w:hAnsi="Calibri Light" w:cs="Calibri Light"/>
          <w:lang w:val="pt-BR"/>
        </w:rPr>
        <w:t xml:space="preserve"> Alto, pois estabelece a base para cálculo de saldo.</w:t>
      </w:r>
    </w:p>
    <w:p w14:paraId="58BA1964" w14:textId="566FC99C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</w:rPr>
      </w:pPr>
    </w:p>
    <w:p w14:paraId="401AA327" w14:textId="53E67F00" w:rsidR="007502FD" w:rsidRPr="007502FD" w:rsidRDefault="007502FD" w:rsidP="007502FD">
      <w:pPr>
        <w:shd w:val="clear" w:color="auto" w:fill="FAE2D5" w:themeFill="accent2" w:themeFillTint="33"/>
        <w:spacing w:line="240" w:lineRule="auto"/>
        <w:ind w:left="720"/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</w:pP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 xml:space="preserve">Prioridade </w:t>
      </w:r>
      <w:r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>3</w:t>
      </w:r>
    </w:p>
    <w:p w14:paraId="766D0730" w14:textId="60B94F0E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b/>
          <w:bCs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História 3: Registro de gastos</w:t>
      </w:r>
    </w:p>
    <w:p w14:paraId="23A37009" w14:textId="51623BBA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Justificativa:</w:t>
      </w:r>
      <w:r>
        <w:rPr>
          <w:rFonts w:ascii="Calibri Light" w:hAnsi="Calibri Light" w:cs="Calibri Light"/>
          <w:lang w:val="pt-BR"/>
        </w:rPr>
        <w:t xml:space="preserve"> </w:t>
      </w:r>
      <w:r w:rsidRPr="007502FD">
        <w:rPr>
          <w:rFonts w:ascii="Calibri Light" w:hAnsi="Calibri Light" w:cs="Calibri Light"/>
          <w:lang w:val="pt-BR"/>
        </w:rPr>
        <w:t xml:space="preserve">Esta funcionalidade </w:t>
      </w:r>
      <w:r w:rsidR="005942C1">
        <w:rPr>
          <w:rFonts w:ascii="Calibri Light" w:hAnsi="Calibri Light" w:cs="Calibri Light"/>
          <w:lang w:val="pt-BR"/>
        </w:rPr>
        <w:t>é</w:t>
      </w:r>
      <w:r w:rsidRPr="007502FD">
        <w:rPr>
          <w:rFonts w:ascii="Calibri Light" w:hAnsi="Calibri Light" w:cs="Calibri Light"/>
          <w:lang w:val="pt-BR"/>
        </w:rPr>
        <w:t xml:space="preserve"> a lógica central de controle financeiro, permitindo ao usuário compreender seu comportamento de consumo</w:t>
      </w:r>
      <w:r w:rsidR="005942C1">
        <w:rPr>
          <w:rFonts w:ascii="Calibri Light" w:hAnsi="Calibri Light" w:cs="Calibri Light"/>
          <w:lang w:val="pt-BR"/>
        </w:rPr>
        <w:t>, entregando valor real.</w:t>
      </w:r>
    </w:p>
    <w:p w14:paraId="500DC06B" w14:textId="77777777" w:rsidR="007502FD" w:rsidRPr="007502FD" w:rsidRDefault="007502FD" w:rsidP="005942C1">
      <w:pPr>
        <w:numPr>
          <w:ilvl w:val="0"/>
          <w:numId w:val="25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Valor ao usuário:</w:t>
      </w:r>
      <w:r w:rsidRPr="007502FD">
        <w:rPr>
          <w:rFonts w:ascii="Calibri Light" w:hAnsi="Calibri Light" w:cs="Calibri Light"/>
          <w:lang w:val="pt-BR"/>
        </w:rPr>
        <w:t xml:space="preserve"> Muito alto, pois possibilita controle efetivo das finanças.</w:t>
      </w:r>
    </w:p>
    <w:p w14:paraId="3A9B96B9" w14:textId="77777777" w:rsidR="007502FD" w:rsidRPr="007502FD" w:rsidRDefault="007502FD" w:rsidP="005942C1">
      <w:pPr>
        <w:numPr>
          <w:ilvl w:val="0"/>
          <w:numId w:val="25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Risco:</w:t>
      </w:r>
      <w:r w:rsidRPr="007502FD">
        <w:rPr>
          <w:rFonts w:ascii="Calibri Light" w:hAnsi="Calibri Light" w:cs="Calibri Light"/>
          <w:lang w:val="pt-BR"/>
        </w:rPr>
        <w:t xml:space="preserve"> Médio, devido à introdução de regras de negócio e consistência de dados.</w:t>
      </w:r>
    </w:p>
    <w:p w14:paraId="7DF2067A" w14:textId="39C206B7" w:rsidR="007502FD" w:rsidRPr="007502FD" w:rsidRDefault="007502FD" w:rsidP="005942C1">
      <w:pPr>
        <w:numPr>
          <w:ilvl w:val="0"/>
          <w:numId w:val="25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Dependências:</w:t>
      </w:r>
      <w:r w:rsidRPr="007502FD">
        <w:rPr>
          <w:rFonts w:ascii="Calibri Light" w:hAnsi="Calibri Light" w:cs="Calibri Light"/>
          <w:lang w:val="pt-BR"/>
        </w:rPr>
        <w:t xml:space="preserve"> Cadastro de usuário</w:t>
      </w:r>
      <w:r w:rsidR="005942C1">
        <w:rPr>
          <w:rFonts w:ascii="Calibri Light" w:hAnsi="Calibri Light" w:cs="Calibri Light"/>
          <w:lang w:val="pt-BR"/>
        </w:rPr>
        <w:t xml:space="preserve"> (história 1)</w:t>
      </w:r>
      <w:r w:rsidRPr="007502FD">
        <w:rPr>
          <w:rFonts w:ascii="Calibri Light" w:hAnsi="Calibri Light" w:cs="Calibri Light"/>
          <w:lang w:val="pt-BR"/>
        </w:rPr>
        <w:t xml:space="preserve"> e existência de receitas</w:t>
      </w:r>
      <w:r w:rsidR="005942C1">
        <w:rPr>
          <w:rFonts w:ascii="Calibri Light" w:hAnsi="Calibri Light" w:cs="Calibri Light"/>
          <w:lang w:val="pt-BR"/>
        </w:rPr>
        <w:t xml:space="preserve"> (história 2)</w:t>
      </w:r>
      <w:r w:rsidRPr="007502FD">
        <w:rPr>
          <w:rFonts w:ascii="Calibri Light" w:hAnsi="Calibri Light" w:cs="Calibri Light"/>
          <w:lang w:val="pt-BR"/>
        </w:rPr>
        <w:t>.</w:t>
      </w:r>
    </w:p>
    <w:p w14:paraId="48EF7D44" w14:textId="77777777" w:rsidR="007502FD" w:rsidRPr="007502FD" w:rsidRDefault="007502FD" w:rsidP="005942C1">
      <w:pPr>
        <w:numPr>
          <w:ilvl w:val="0"/>
          <w:numId w:val="25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lastRenderedPageBreak/>
        <w:t>Simplicidade de implementação:</w:t>
      </w:r>
      <w:r w:rsidRPr="007502FD">
        <w:rPr>
          <w:rFonts w:ascii="Calibri Light" w:hAnsi="Calibri Light" w:cs="Calibri Light"/>
          <w:lang w:val="pt-BR"/>
        </w:rPr>
        <w:t xml:space="preserve"> Média, incluindo categorização e atualização de saldo.</w:t>
      </w:r>
    </w:p>
    <w:p w14:paraId="26A578CA" w14:textId="77777777" w:rsidR="007502FD" w:rsidRPr="007502FD" w:rsidRDefault="007502FD" w:rsidP="005942C1">
      <w:pPr>
        <w:numPr>
          <w:ilvl w:val="0"/>
          <w:numId w:val="25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Impacto no MVP:</w:t>
      </w:r>
      <w:r w:rsidRPr="007502FD">
        <w:rPr>
          <w:rFonts w:ascii="Calibri Light" w:hAnsi="Calibri Light" w:cs="Calibri Light"/>
          <w:lang w:val="pt-BR"/>
        </w:rPr>
        <w:t xml:space="preserve"> Essencial, completando o fluxo de entrada e saída de recursos.</w:t>
      </w:r>
    </w:p>
    <w:p w14:paraId="66FFD85B" w14:textId="1996456F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</w:rPr>
      </w:pPr>
    </w:p>
    <w:p w14:paraId="5B5F06AD" w14:textId="385D72D1" w:rsidR="007502FD" w:rsidRPr="007502FD" w:rsidRDefault="007502FD" w:rsidP="007502FD">
      <w:pPr>
        <w:shd w:val="clear" w:color="auto" w:fill="FAE2D5" w:themeFill="accent2" w:themeFillTint="33"/>
        <w:spacing w:line="240" w:lineRule="auto"/>
        <w:ind w:left="720"/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</w:pP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 xml:space="preserve">Prioridade </w:t>
      </w:r>
      <w:r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>4</w:t>
      </w:r>
    </w:p>
    <w:p w14:paraId="001C0383" w14:textId="678FEEB1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b/>
          <w:bCs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História 5: Planejamento de metas</w:t>
      </w:r>
    </w:p>
    <w:p w14:paraId="44D24C24" w14:textId="216045A3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Justificativa:</w:t>
      </w:r>
      <w:r>
        <w:rPr>
          <w:rFonts w:ascii="Calibri Light" w:hAnsi="Calibri Light" w:cs="Calibri Light"/>
          <w:lang w:val="pt-BR"/>
        </w:rPr>
        <w:t xml:space="preserve"> </w:t>
      </w:r>
      <w:r w:rsidRPr="007502FD">
        <w:rPr>
          <w:rFonts w:ascii="Calibri Light" w:hAnsi="Calibri Light" w:cs="Calibri Light"/>
          <w:lang w:val="pt-BR"/>
        </w:rPr>
        <w:t xml:space="preserve">O planejamento de metas </w:t>
      </w:r>
      <w:r w:rsidR="005942C1">
        <w:rPr>
          <w:rFonts w:ascii="Calibri Light" w:hAnsi="Calibri Light" w:cs="Calibri Light"/>
          <w:lang w:val="pt-BR"/>
        </w:rPr>
        <w:t>serve</w:t>
      </w:r>
      <w:r w:rsidRPr="007502FD">
        <w:rPr>
          <w:rFonts w:ascii="Calibri Light" w:hAnsi="Calibri Light" w:cs="Calibri Light"/>
          <w:lang w:val="pt-BR"/>
        </w:rPr>
        <w:t xml:space="preserve"> como um mecanismo de engajamento e motivação do usuário, agregando valor à experiência</w:t>
      </w:r>
      <w:r w:rsidR="005942C1">
        <w:rPr>
          <w:rFonts w:ascii="Calibri Light" w:hAnsi="Calibri Light" w:cs="Calibri Light"/>
          <w:lang w:val="pt-BR"/>
        </w:rPr>
        <w:t>, e possui menor complexidade técnica que a próxima história.</w:t>
      </w:r>
    </w:p>
    <w:p w14:paraId="52BFDA04" w14:textId="77777777" w:rsidR="007502FD" w:rsidRPr="007502FD" w:rsidRDefault="007502FD" w:rsidP="005942C1">
      <w:pPr>
        <w:numPr>
          <w:ilvl w:val="0"/>
          <w:numId w:val="26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Valor ao usuário:</w:t>
      </w:r>
      <w:r w:rsidRPr="007502FD">
        <w:rPr>
          <w:rFonts w:ascii="Calibri Light" w:hAnsi="Calibri Light" w:cs="Calibri Light"/>
          <w:lang w:val="pt-BR"/>
        </w:rPr>
        <w:t xml:space="preserve"> Alto, especialmente no aspecto comportamental e motivacional.</w:t>
      </w:r>
    </w:p>
    <w:p w14:paraId="251BBC99" w14:textId="1999A956" w:rsidR="007502FD" w:rsidRPr="007502FD" w:rsidRDefault="007502FD" w:rsidP="005942C1">
      <w:pPr>
        <w:numPr>
          <w:ilvl w:val="0"/>
          <w:numId w:val="26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Risco:</w:t>
      </w:r>
      <w:r w:rsidRPr="007502FD">
        <w:rPr>
          <w:rFonts w:ascii="Calibri Light" w:hAnsi="Calibri Light" w:cs="Calibri Light"/>
          <w:lang w:val="pt-BR"/>
        </w:rPr>
        <w:t xml:space="preserve"> Baixo, com lógica relativamente simples.</w:t>
      </w:r>
    </w:p>
    <w:p w14:paraId="341EF7B3" w14:textId="6C8F370E" w:rsidR="007502FD" w:rsidRPr="007502FD" w:rsidRDefault="007502FD" w:rsidP="005942C1">
      <w:pPr>
        <w:numPr>
          <w:ilvl w:val="0"/>
          <w:numId w:val="26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Dependências:</w:t>
      </w:r>
      <w:r w:rsidRPr="007502FD">
        <w:rPr>
          <w:rFonts w:ascii="Calibri Light" w:hAnsi="Calibri Light" w:cs="Calibri Light"/>
          <w:lang w:val="pt-BR"/>
        </w:rPr>
        <w:t xml:space="preserve"> Dados de receitas e gastos para validação de viabilidade</w:t>
      </w:r>
      <w:r w:rsidR="005942C1">
        <w:rPr>
          <w:rFonts w:ascii="Calibri Light" w:hAnsi="Calibri Light" w:cs="Calibri Light"/>
          <w:lang w:val="pt-BR"/>
        </w:rPr>
        <w:t xml:space="preserve"> (histórias 2 e 3)</w:t>
      </w:r>
      <w:r w:rsidRPr="007502FD">
        <w:rPr>
          <w:rFonts w:ascii="Calibri Light" w:hAnsi="Calibri Light" w:cs="Calibri Light"/>
          <w:lang w:val="pt-BR"/>
        </w:rPr>
        <w:t>.</w:t>
      </w:r>
    </w:p>
    <w:p w14:paraId="231157C2" w14:textId="32644FC2" w:rsidR="007502FD" w:rsidRPr="007502FD" w:rsidRDefault="007502FD" w:rsidP="005942C1">
      <w:pPr>
        <w:numPr>
          <w:ilvl w:val="0"/>
          <w:numId w:val="26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Simplicidade de implementação:</w:t>
      </w:r>
      <w:r w:rsidRPr="007502FD">
        <w:rPr>
          <w:rFonts w:ascii="Calibri Light" w:hAnsi="Calibri Light" w:cs="Calibri Light"/>
          <w:lang w:val="pt-BR"/>
        </w:rPr>
        <w:t xml:space="preserve"> Média</w:t>
      </w:r>
      <w:r w:rsidR="005942C1">
        <w:rPr>
          <w:rFonts w:ascii="Calibri Light" w:hAnsi="Calibri Light" w:cs="Calibri Light"/>
          <w:lang w:val="pt-BR"/>
        </w:rPr>
        <w:t>-alta</w:t>
      </w:r>
      <w:r w:rsidRPr="007502FD">
        <w:rPr>
          <w:rFonts w:ascii="Calibri Light" w:hAnsi="Calibri Light" w:cs="Calibri Light"/>
          <w:lang w:val="pt-BR"/>
        </w:rPr>
        <w:t xml:space="preserve">, com cálculos </w:t>
      </w:r>
      <w:r w:rsidR="005942C1">
        <w:rPr>
          <w:rFonts w:ascii="Calibri Light" w:hAnsi="Calibri Light" w:cs="Calibri Light"/>
          <w:lang w:val="pt-BR"/>
        </w:rPr>
        <w:t>simples</w:t>
      </w:r>
      <w:r w:rsidRPr="007502FD">
        <w:rPr>
          <w:rFonts w:ascii="Calibri Light" w:hAnsi="Calibri Light" w:cs="Calibri Light"/>
          <w:lang w:val="pt-BR"/>
        </w:rPr>
        <w:t xml:space="preserve"> e indicadores visuais.</w:t>
      </w:r>
    </w:p>
    <w:p w14:paraId="6B607D1F" w14:textId="77777777" w:rsidR="007502FD" w:rsidRPr="007502FD" w:rsidRDefault="007502FD" w:rsidP="005942C1">
      <w:pPr>
        <w:numPr>
          <w:ilvl w:val="0"/>
          <w:numId w:val="26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Impacto no MVP:</w:t>
      </w:r>
      <w:r w:rsidRPr="007502FD">
        <w:rPr>
          <w:rFonts w:ascii="Calibri Light" w:hAnsi="Calibri Light" w:cs="Calibri Light"/>
          <w:lang w:val="pt-BR"/>
        </w:rPr>
        <w:t xml:space="preserve"> Importante, mas não essencial.</w:t>
      </w:r>
    </w:p>
    <w:p w14:paraId="5D8C577D" w14:textId="34F26C0C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</w:rPr>
      </w:pPr>
    </w:p>
    <w:p w14:paraId="586145BC" w14:textId="422A08FC" w:rsidR="007502FD" w:rsidRPr="007502FD" w:rsidRDefault="007502FD" w:rsidP="007502FD">
      <w:pPr>
        <w:shd w:val="clear" w:color="auto" w:fill="FAE2D5" w:themeFill="accent2" w:themeFillTint="33"/>
        <w:spacing w:line="240" w:lineRule="auto"/>
        <w:ind w:left="720"/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</w:pPr>
      <w:r w:rsidRPr="007502FD"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 xml:space="preserve">Prioridade </w:t>
      </w:r>
      <w:r>
        <w:rPr>
          <w:rFonts w:ascii="Calibri Light" w:hAnsi="Calibri Light" w:cs="Calibri Light"/>
          <w:b/>
          <w:bCs/>
          <w:color w:val="E97132" w:themeColor="accent2"/>
          <w:sz w:val="28"/>
          <w:szCs w:val="28"/>
          <w:lang w:val="pt-BR"/>
        </w:rPr>
        <w:t>5</w:t>
      </w:r>
    </w:p>
    <w:p w14:paraId="6C054C6B" w14:textId="28A4E13A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b/>
          <w:bCs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História 4: Gestão de dívidas</w:t>
      </w:r>
    </w:p>
    <w:p w14:paraId="31B2362A" w14:textId="7BF3DDD0" w:rsidR="007502FD" w:rsidRPr="007502FD" w:rsidRDefault="007502FD" w:rsidP="007502FD">
      <w:pPr>
        <w:spacing w:line="240" w:lineRule="auto"/>
        <w:ind w:left="720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Justificativa:</w:t>
      </w:r>
      <w:r>
        <w:rPr>
          <w:rFonts w:ascii="Calibri Light" w:hAnsi="Calibri Light" w:cs="Calibri Light"/>
          <w:b/>
          <w:bCs/>
          <w:lang w:val="pt-BR"/>
        </w:rPr>
        <w:t xml:space="preserve"> </w:t>
      </w:r>
      <w:r w:rsidRPr="007502FD">
        <w:rPr>
          <w:rFonts w:ascii="Calibri Light" w:hAnsi="Calibri Light" w:cs="Calibri Light"/>
          <w:lang w:val="pt-BR"/>
        </w:rPr>
        <w:t xml:space="preserve">A gestão de dívidas é a funcionalidade com maior complexidade técnica, envolvendo regras financeiras </w:t>
      </w:r>
      <w:r w:rsidR="005942C1">
        <w:rPr>
          <w:rFonts w:ascii="Calibri Light" w:hAnsi="Calibri Light" w:cs="Calibri Light"/>
          <w:lang w:val="pt-BR"/>
        </w:rPr>
        <w:t xml:space="preserve">e cálculos </w:t>
      </w:r>
      <w:r w:rsidRPr="007502FD">
        <w:rPr>
          <w:rFonts w:ascii="Calibri Light" w:hAnsi="Calibri Light" w:cs="Calibri Light"/>
          <w:lang w:val="pt-BR"/>
        </w:rPr>
        <w:t>mais sofisticad</w:t>
      </w:r>
      <w:r w:rsidR="005942C1">
        <w:rPr>
          <w:rFonts w:ascii="Calibri Light" w:hAnsi="Calibri Light" w:cs="Calibri Light"/>
          <w:lang w:val="pt-BR"/>
        </w:rPr>
        <w:t>o</w:t>
      </w:r>
      <w:r w:rsidRPr="007502FD">
        <w:rPr>
          <w:rFonts w:ascii="Calibri Light" w:hAnsi="Calibri Light" w:cs="Calibri Light"/>
          <w:lang w:val="pt-BR"/>
        </w:rPr>
        <w:t>s</w:t>
      </w:r>
      <w:r w:rsidR="005942C1">
        <w:rPr>
          <w:rFonts w:ascii="Calibri Light" w:hAnsi="Calibri Light" w:cs="Calibri Light"/>
          <w:lang w:val="pt-BR"/>
        </w:rPr>
        <w:t>, sendo a história com maior tempo de desenvolvimento.</w:t>
      </w:r>
    </w:p>
    <w:p w14:paraId="1CD4B8D6" w14:textId="2059FC53" w:rsidR="007502FD" w:rsidRPr="007502FD" w:rsidRDefault="007502FD" w:rsidP="005942C1">
      <w:pPr>
        <w:numPr>
          <w:ilvl w:val="0"/>
          <w:numId w:val="27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Valor ao usuário:</w:t>
      </w:r>
      <w:r w:rsidRPr="007502FD">
        <w:rPr>
          <w:rFonts w:ascii="Calibri Light" w:hAnsi="Calibri Light" w:cs="Calibri Light"/>
          <w:lang w:val="pt-BR"/>
        </w:rPr>
        <w:t xml:space="preserve"> </w:t>
      </w:r>
      <w:r w:rsidR="005942C1">
        <w:rPr>
          <w:rFonts w:ascii="Calibri Light" w:hAnsi="Calibri Light" w:cs="Calibri Light"/>
          <w:lang w:val="pt-BR"/>
        </w:rPr>
        <w:t>Médio</w:t>
      </w:r>
      <w:r w:rsidRPr="007502FD">
        <w:rPr>
          <w:rFonts w:ascii="Calibri Light" w:hAnsi="Calibri Light" w:cs="Calibri Light"/>
          <w:lang w:val="pt-BR"/>
        </w:rPr>
        <w:t xml:space="preserve">, </w:t>
      </w:r>
      <w:r w:rsidR="005942C1">
        <w:rPr>
          <w:rFonts w:ascii="Calibri Light" w:hAnsi="Calibri Light" w:cs="Calibri Light"/>
          <w:lang w:val="pt-BR"/>
        </w:rPr>
        <w:t xml:space="preserve">agrega valor </w:t>
      </w:r>
      <w:r w:rsidRPr="007502FD">
        <w:rPr>
          <w:rFonts w:ascii="Calibri Light" w:hAnsi="Calibri Light" w:cs="Calibri Light"/>
          <w:lang w:val="pt-BR"/>
        </w:rPr>
        <w:t>principalmente para usuários com dificuldades financeiras.</w:t>
      </w:r>
    </w:p>
    <w:p w14:paraId="27C39979" w14:textId="77777777" w:rsidR="007502FD" w:rsidRPr="007502FD" w:rsidRDefault="007502FD" w:rsidP="005942C1">
      <w:pPr>
        <w:numPr>
          <w:ilvl w:val="0"/>
          <w:numId w:val="27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Risco:</w:t>
      </w:r>
      <w:r w:rsidRPr="007502FD">
        <w:rPr>
          <w:rFonts w:ascii="Calibri Light" w:hAnsi="Calibri Light" w:cs="Calibri Light"/>
          <w:lang w:val="pt-BR"/>
        </w:rPr>
        <w:t xml:space="preserve"> Alto, devido a cálculos de juros, regras variáveis e notificações.</w:t>
      </w:r>
    </w:p>
    <w:p w14:paraId="15E3857C" w14:textId="77777777" w:rsidR="007502FD" w:rsidRPr="007502FD" w:rsidRDefault="007502FD" w:rsidP="005942C1">
      <w:pPr>
        <w:numPr>
          <w:ilvl w:val="0"/>
          <w:numId w:val="27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Dependências:</w:t>
      </w:r>
      <w:r w:rsidRPr="007502FD">
        <w:rPr>
          <w:rFonts w:ascii="Calibri Light" w:hAnsi="Calibri Light" w:cs="Calibri Light"/>
          <w:lang w:val="pt-BR"/>
        </w:rPr>
        <w:t xml:space="preserve"> Cadastro, receitas, gastos e possíveis integrações com alertas.</w:t>
      </w:r>
    </w:p>
    <w:p w14:paraId="5484A74F" w14:textId="77777777" w:rsidR="007502FD" w:rsidRPr="007502FD" w:rsidRDefault="007502FD" w:rsidP="005942C1">
      <w:pPr>
        <w:numPr>
          <w:ilvl w:val="0"/>
          <w:numId w:val="27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Simplicidade de implementação:</w:t>
      </w:r>
      <w:r w:rsidRPr="007502FD">
        <w:rPr>
          <w:rFonts w:ascii="Calibri Light" w:hAnsi="Calibri Light" w:cs="Calibri Light"/>
          <w:lang w:val="pt-BR"/>
        </w:rPr>
        <w:t xml:space="preserve"> Baixa, exigindo maior esforço técnico.</w:t>
      </w:r>
    </w:p>
    <w:p w14:paraId="0013638F" w14:textId="13A17FB2" w:rsidR="007502FD" w:rsidRPr="007502FD" w:rsidRDefault="007502FD" w:rsidP="005942C1">
      <w:pPr>
        <w:numPr>
          <w:ilvl w:val="0"/>
          <w:numId w:val="27"/>
        </w:numPr>
        <w:spacing w:line="240" w:lineRule="auto"/>
        <w:rPr>
          <w:rFonts w:ascii="Calibri Light" w:hAnsi="Calibri Light" w:cs="Calibri Light"/>
          <w:lang w:val="pt-BR"/>
        </w:rPr>
      </w:pPr>
      <w:r w:rsidRPr="007502FD">
        <w:rPr>
          <w:rFonts w:ascii="Calibri Light" w:hAnsi="Calibri Light" w:cs="Calibri Light"/>
          <w:b/>
          <w:bCs/>
          <w:lang w:val="pt-BR"/>
        </w:rPr>
        <w:t>Impacto no MVP:</w:t>
      </w:r>
      <w:r w:rsidRPr="007502FD">
        <w:rPr>
          <w:rFonts w:ascii="Calibri Light" w:hAnsi="Calibri Light" w:cs="Calibri Light"/>
          <w:lang w:val="pt-BR"/>
        </w:rPr>
        <w:t xml:space="preserve"> Baixo</w:t>
      </w:r>
      <w:r w:rsidR="005942C1">
        <w:rPr>
          <w:rFonts w:ascii="Calibri Light" w:hAnsi="Calibri Light" w:cs="Calibri Light"/>
          <w:lang w:val="pt-BR"/>
        </w:rPr>
        <w:t>-</w:t>
      </w:r>
      <w:r w:rsidRPr="007502FD">
        <w:rPr>
          <w:rFonts w:ascii="Calibri Light" w:hAnsi="Calibri Light" w:cs="Calibri Light"/>
          <w:lang w:val="pt-BR"/>
        </w:rPr>
        <w:t>médio, não sendo essencial para a versão inicial.</w:t>
      </w:r>
    </w:p>
    <w:p w14:paraId="133FE643" w14:textId="77777777" w:rsidR="0016170A" w:rsidRPr="00691A7D" w:rsidRDefault="0016170A" w:rsidP="0016170A">
      <w:pPr>
        <w:rPr>
          <w:rFonts w:ascii="Calibri Light" w:hAnsi="Calibri Light" w:cs="Calibri Light"/>
          <w:lang w:val="pt-BR"/>
        </w:rPr>
      </w:pPr>
    </w:p>
    <w:p w14:paraId="377ED6B3" w14:textId="77777777" w:rsidR="0016170A" w:rsidRPr="00FC556A" w:rsidRDefault="0016170A" w:rsidP="0016170A">
      <w:pPr>
        <w:rPr>
          <w:rFonts w:ascii="Calibri" w:hAnsi="Calibri" w:cs="Calibri"/>
          <w:lang w:val="pt-BR"/>
        </w:rPr>
      </w:pPr>
    </w:p>
    <w:sectPr w:rsidR="0016170A" w:rsidRPr="00FC556A" w:rsidSect="006C31F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28B"/>
    <w:multiLevelType w:val="hybridMultilevel"/>
    <w:tmpl w:val="70329E8A"/>
    <w:lvl w:ilvl="0" w:tplc="11F2E3C6">
      <w:start w:val="1"/>
      <w:numFmt w:val="bullet"/>
      <w:lvlText w:val=""/>
      <w:lvlJc w:val="left"/>
      <w:pPr>
        <w:ind w:left="72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924EF"/>
    <w:multiLevelType w:val="multilevel"/>
    <w:tmpl w:val="F3AE15D4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F70"/>
    <w:multiLevelType w:val="multilevel"/>
    <w:tmpl w:val="F85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B1007"/>
    <w:multiLevelType w:val="hybridMultilevel"/>
    <w:tmpl w:val="672EB8EC"/>
    <w:lvl w:ilvl="0" w:tplc="11F2E3C6">
      <w:start w:val="1"/>
      <w:numFmt w:val="bullet"/>
      <w:lvlText w:val=""/>
      <w:lvlJc w:val="left"/>
      <w:pPr>
        <w:ind w:left="36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FD5C9E"/>
    <w:multiLevelType w:val="multilevel"/>
    <w:tmpl w:val="DDD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63728"/>
    <w:multiLevelType w:val="hybridMultilevel"/>
    <w:tmpl w:val="454E3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11F2E3C6">
      <w:start w:val="1"/>
      <w:numFmt w:val="bullet"/>
      <w:lvlText w:val=""/>
      <w:lvlJc w:val="left"/>
      <w:pPr>
        <w:ind w:left="72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5628B3"/>
    <w:multiLevelType w:val="hybridMultilevel"/>
    <w:tmpl w:val="D572F1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BC71CA"/>
    <w:multiLevelType w:val="multilevel"/>
    <w:tmpl w:val="54A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0E3E63"/>
    <w:multiLevelType w:val="multilevel"/>
    <w:tmpl w:val="272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C1555F"/>
    <w:multiLevelType w:val="hybridMultilevel"/>
    <w:tmpl w:val="1CD2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83A0B"/>
    <w:multiLevelType w:val="multilevel"/>
    <w:tmpl w:val="CE3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545310"/>
    <w:multiLevelType w:val="multilevel"/>
    <w:tmpl w:val="A66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74BA4"/>
    <w:multiLevelType w:val="multilevel"/>
    <w:tmpl w:val="1DA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770A"/>
    <w:multiLevelType w:val="multilevel"/>
    <w:tmpl w:val="2A6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67048"/>
    <w:multiLevelType w:val="multilevel"/>
    <w:tmpl w:val="7B6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C3568"/>
    <w:multiLevelType w:val="multilevel"/>
    <w:tmpl w:val="F1FAC4D2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862F9"/>
    <w:multiLevelType w:val="hybridMultilevel"/>
    <w:tmpl w:val="4C525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4D91B0"/>
    <w:multiLevelType w:val="hybridMultilevel"/>
    <w:tmpl w:val="E1B0D3C6"/>
    <w:lvl w:ilvl="0" w:tplc="CE4E1AB2">
      <w:start w:val="1"/>
      <w:numFmt w:val="decimal"/>
      <w:lvlText w:val="%1."/>
      <w:lvlJc w:val="left"/>
      <w:pPr>
        <w:ind w:left="720" w:hanging="360"/>
      </w:pPr>
    </w:lvl>
    <w:lvl w:ilvl="1" w:tplc="6F00C3B8">
      <w:start w:val="1"/>
      <w:numFmt w:val="lowerLetter"/>
      <w:lvlText w:val="%2."/>
      <w:lvlJc w:val="left"/>
      <w:pPr>
        <w:ind w:left="1440" w:hanging="360"/>
      </w:pPr>
    </w:lvl>
    <w:lvl w:ilvl="2" w:tplc="0B7E4AB4">
      <w:start w:val="1"/>
      <w:numFmt w:val="lowerRoman"/>
      <w:lvlText w:val="%3."/>
      <w:lvlJc w:val="right"/>
      <w:pPr>
        <w:ind w:left="2160" w:hanging="180"/>
      </w:pPr>
    </w:lvl>
    <w:lvl w:ilvl="3" w:tplc="695C5EB2">
      <w:start w:val="1"/>
      <w:numFmt w:val="decimal"/>
      <w:lvlText w:val="%4."/>
      <w:lvlJc w:val="left"/>
      <w:pPr>
        <w:ind w:left="2880" w:hanging="360"/>
      </w:pPr>
    </w:lvl>
    <w:lvl w:ilvl="4" w:tplc="31CCE60A">
      <w:start w:val="1"/>
      <w:numFmt w:val="lowerLetter"/>
      <w:lvlText w:val="%5."/>
      <w:lvlJc w:val="left"/>
      <w:pPr>
        <w:ind w:left="3600" w:hanging="360"/>
      </w:pPr>
    </w:lvl>
    <w:lvl w:ilvl="5" w:tplc="996EB36C">
      <w:start w:val="1"/>
      <w:numFmt w:val="lowerRoman"/>
      <w:lvlText w:val="%6."/>
      <w:lvlJc w:val="right"/>
      <w:pPr>
        <w:ind w:left="4320" w:hanging="180"/>
      </w:pPr>
    </w:lvl>
    <w:lvl w:ilvl="6" w:tplc="A48E74E2">
      <w:start w:val="1"/>
      <w:numFmt w:val="decimal"/>
      <w:lvlText w:val="%7."/>
      <w:lvlJc w:val="left"/>
      <w:pPr>
        <w:ind w:left="5040" w:hanging="360"/>
      </w:pPr>
    </w:lvl>
    <w:lvl w:ilvl="7" w:tplc="97A4DE78">
      <w:start w:val="1"/>
      <w:numFmt w:val="lowerLetter"/>
      <w:lvlText w:val="%8."/>
      <w:lvlJc w:val="left"/>
      <w:pPr>
        <w:ind w:left="5760" w:hanging="360"/>
      </w:pPr>
    </w:lvl>
    <w:lvl w:ilvl="8" w:tplc="4552DA7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D67535"/>
    <w:multiLevelType w:val="hybridMultilevel"/>
    <w:tmpl w:val="938E2E2E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9" w15:restartNumberingAfterBreak="0">
    <w:nsid w:val="4B717C56"/>
    <w:multiLevelType w:val="multilevel"/>
    <w:tmpl w:val="353457D2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C2004"/>
    <w:multiLevelType w:val="hybridMultilevel"/>
    <w:tmpl w:val="19705FF0"/>
    <w:lvl w:ilvl="0" w:tplc="11F2E3C6">
      <w:start w:val="1"/>
      <w:numFmt w:val="bullet"/>
      <w:lvlText w:val=""/>
      <w:lvlJc w:val="left"/>
      <w:pPr>
        <w:ind w:left="72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12B72"/>
    <w:multiLevelType w:val="hybridMultilevel"/>
    <w:tmpl w:val="B5D8C1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1C40CB"/>
    <w:multiLevelType w:val="hybridMultilevel"/>
    <w:tmpl w:val="A0E4F46A"/>
    <w:lvl w:ilvl="0" w:tplc="11F2E3C6">
      <w:start w:val="1"/>
      <w:numFmt w:val="bullet"/>
      <w:lvlText w:val=""/>
      <w:lvlJc w:val="left"/>
      <w:pPr>
        <w:ind w:left="36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C34508"/>
    <w:multiLevelType w:val="multilevel"/>
    <w:tmpl w:val="CBFAC9AA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E4C26"/>
    <w:multiLevelType w:val="hybridMultilevel"/>
    <w:tmpl w:val="06649636"/>
    <w:lvl w:ilvl="0" w:tplc="11F2E3C6">
      <w:start w:val="1"/>
      <w:numFmt w:val="bullet"/>
      <w:lvlText w:val=""/>
      <w:lvlJc w:val="left"/>
      <w:pPr>
        <w:ind w:left="36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AE75F7"/>
    <w:multiLevelType w:val="hybridMultilevel"/>
    <w:tmpl w:val="A0F0B7C2"/>
    <w:lvl w:ilvl="0" w:tplc="11F2E3C6">
      <w:start w:val="1"/>
      <w:numFmt w:val="bullet"/>
      <w:lvlText w:val=""/>
      <w:lvlJc w:val="left"/>
      <w:pPr>
        <w:ind w:left="36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591A7A"/>
    <w:multiLevelType w:val="multilevel"/>
    <w:tmpl w:val="57B8C33A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Wingdings" w:hAnsi="Symbol" w:cs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14579114">
    <w:abstractNumId w:val="17"/>
  </w:num>
  <w:num w:numId="2" w16cid:durableId="1474785108">
    <w:abstractNumId w:val="16"/>
  </w:num>
  <w:num w:numId="3" w16cid:durableId="694890930">
    <w:abstractNumId w:val="8"/>
  </w:num>
  <w:num w:numId="4" w16cid:durableId="1912348780">
    <w:abstractNumId w:val="7"/>
  </w:num>
  <w:num w:numId="5" w16cid:durableId="46344198">
    <w:abstractNumId w:val="2"/>
  </w:num>
  <w:num w:numId="6" w16cid:durableId="2121409518">
    <w:abstractNumId w:val="10"/>
  </w:num>
  <w:num w:numId="7" w16cid:durableId="1145584662">
    <w:abstractNumId w:val="18"/>
  </w:num>
  <w:num w:numId="8" w16cid:durableId="1607080428">
    <w:abstractNumId w:val="9"/>
  </w:num>
  <w:num w:numId="9" w16cid:durableId="356740159">
    <w:abstractNumId w:val="24"/>
  </w:num>
  <w:num w:numId="10" w16cid:durableId="1843396813">
    <w:abstractNumId w:val="21"/>
  </w:num>
  <w:num w:numId="11" w16cid:durableId="452676662">
    <w:abstractNumId w:val="6"/>
  </w:num>
  <w:num w:numId="12" w16cid:durableId="739980192">
    <w:abstractNumId w:val="0"/>
  </w:num>
  <w:num w:numId="13" w16cid:durableId="729423487">
    <w:abstractNumId w:val="5"/>
  </w:num>
  <w:num w:numId="14" w16cid:durableId="20715624">
    <w:abstractNumId w:val="20"/>
  </w:num>
  <w:num w:numId="15" w16cid:durableId="1667635313">
    <w:abstractNumId w:val="25"/>
  </w:num>
  <w:num w:numId="16" w16cid:durableId="2126386124">
    <w:abstractNumId w:val="3"/>
  </w:num>
  <w:num w:numId="17" w16cid:durableId="1869753859">
    <w:abstractNumId w:val="22"/>
  </w:num>
  <w:num w:numId="18" w16cid:durableId="337117918">
    <w:abstractNumId w:val="11"/>
  </w:num>
  <w:num w:numId="19" w16cid:durableId="305090318">
    <w:abstractNumId w:val="12"/>
  </w:num>
  <w:num w:numId="20" w16cid:durableId="864753866">
    <w:abstractNumId w:val="14"/>
  </w:num>
  <w:num w:numId="21" w16cid:durableId="114062578">
    <w:abstractNumId w:val="13"/>
  </w:num>
  <w:num w:numId="22" w16cid:durableId="968243661">
    <w:abstractNumId w:val="4"/>
  </w:num>
  <w:num w:numId="23" w16cid:durableId="682979281">
    <w:abstractNumId w:val="1"/>
  </w:num>
  <w:num w:numId="24" w16cid:durableId="59328779">
    <w:abstractNumId w:val="23"/>
  </w:num>
  <w:num w:numId="25" w16cid:durableId="30882130">
    <w:abstractNumId w:val="26"/>
  </w:num>
  <w:num w:numId="26" w16cid:durableId="281890056">
    <w:abstractNumId w:val="15"/>
  </w:num>
  <w:num w:numId="27" w16cid:durableId="8625949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70A"/>
    <w:rsid w:val="001538A0"/>
    <w:rsid w:val="0016170A"/>
    <w:rsid w:val="001F6D30"/>
    <w:rsid w:val="00221016"/>
    <w:rsid w:val="002C2D84"/>
    <w:rsid w:val="003B0C7A"/>
    <w:rsid w:val="003F38D2"/>
    <w:rsid w:val="004F5121"/>
    <w:rsid w:val="00551D4B"/>
    <w:rsid w:val="005822F4"/>
    <w:rsid w:val="005942C1"/>
    <w:rsid w:val="00666674"/>
    <w:rsid w:val="00691A7D"/>
    <w:rsid w:val="00692782"/>
    <w:rsid w:val="006C31FB"/>
    <w:rsid w:val="007502FD"/>
    <w:rsid w:val="008950B0"/>
    <w:rsid w:val="009327F4"/>
    <w:rsid w:val="00933839"/>
    <w:rsid w:val="00A95652"/>
    <w:rsid w:val="00AF368B"/>
    <w:rsid w:val="00B2086D"/>
    <w:rsid w:val="00B46CA8"/>
    <w:rsid w:val="00C963CC"/>
    <w:rsid w:val="00D8336C"/>
    <w:rsid w:val="00E32E7C"/>
    <w:rsid w:val="00E37729"/>
    <w:rsid w:val="00E61ABB"/>
    <w:rsid w:val="00F34B2B"/>
    <w:rsid w:val="00F3517C"/>
    <w:rsid w:val="00F50EDE"/>
    <w:rsid w:val="00F669CC"/>
    <w:rsid w:val="00FC556A"/>
    <w:rsid w:val="05CB61F9"/>
    <w:rsid w:val="0A28ED34"/>
    <w:rsid w:val="0E1088EA"/>
    <w:rsid w:val="0E4E5C9C"/>
    <w:rsid w:val="11D7745F"/>
    <w:rsid w:val="150F1521"/>
    <w:rsid w:val="175AE076"/>
    <w:rsid w:val="179EA875"/>
    <w:rsid w:val="187FAE9B"/>
    <w:rsid w:val="1B8F917C"/>
    <w:rsid w:val="1EC034C3"/>
    <w:rsid w:val="26AFCE75"/>
    <w:rsid w:val="2B833F98"/>
    <w:rsid w:val="2D7B9AB3"/>
    <w:rsid w:val="2EBAE05A"/>
    <w:rsid w:val="338E517D"/>
    <w:rsid w:val="34ED4A4B"/>
    <w:rsid w:val="36273222"/>
    <w:rsid w:val="3D99AC03"/>
    <w:rsid w:val="44DB9A97"/>
    <w:rsid w:val="45EC2FB0"/>
    <w:rsid w:val="4911E74D"/>
    <w:rsid w:val="4C4D4A2F"/>
    <w:rsid w:val="4F84EAF1"/>
    <w:rsid w:val="5120BB52"/>
    <w:rsid w:val="5F16B083"/>
    <w:rsid w:val="63AD4A13"/>
    <w:rsid w:val="75E7CB56"/>
    <w:rsid w:val="79ABE9AC"/>
    <w:rsid w:val="7A8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7F5D"/>
  <w15:chartTrackingRefBased/>
  <w15:docId w15:val="{AE97FFD0-7CD0-451A-B978-F4242491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BB"/>
  </w:style>
  <w:style w:type="paragraph" w:styleId="Heading1">
    <w:name w:val="heading 1"/>
    <w:basedOn w:val="Normal"/>
    <w:next w:val="Normal"/>
    <w:link w:val="Heading1Char"/>
    <w:uiPriority w:val="9"/>
    <w:qFormat/>
    <w:rsid w:val="00E61ABB"/>
    <w:pPr>
      <w:keepNext/>
      <w:keepLines/>
      <w:spacing w:before="480" w:after="80"/>
      <w:outlineLvl w:val="0"/>
    </w:pPr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6674"/>
    <w:pPr>
      <w:keepNext/>
      <w:keepLines/>
      <w:spacing w:before="160" w:after="80"/>
      <w:outlineLvl w:val="1"/>
    </w:pPr>
    <w:rPr>
      <w:rFonts w:eastAsia="Gulim" w:cs="Times New Roman (Headings CS)"/>
      <w:caps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BB"/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674"/>
    <w:rPr>
      <w:rFonts w:eastAsia="Gulim" w:cs="Times New Roman (Headings CS)"/>
      <w:caps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2E7C"/>
    <w:rPr>
      <w:rFonts w:ascii="Gulim" w:eastAsia="Gulim" w:hAnsi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E32E7C"/>
    <w:pPr>
      <w:spacing w:after="240" w:line="240" w:lineRule="auto"/>
      <w:contextualSpacing/>
    </w:pPr>
    <w:rPr>
      <w:rFonts w:eastAsia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61ABB"/>
    <w:rPr>
      <w:rFonts w:eastAsia="Gulim" w:cs="Times New Roman (Headings CS)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32E7C"/>
    <w:pPr>
      <w:numPr>
        <w:ilvl w:val="1"/>
      </w:numPr>
    </w:pPr>
    <w:rPr>
      <w:rFonts w:eastAsia="Gulim" w:cs="Times New Roman (Headings CS)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6674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rsid w:val="05CB61F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B46C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Reference">
    <w:name w:val="Subtle Reference"/>
    <w:basedOn w:val="DefaultParagraphFont"/>
    <w:uiPriority w:val="31"/>
    <w:semiHidden/>
    <w:qFormat/>
    <w:rsid w:val="00F3517C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666674"/>
    <w:rPr>
      <w:color w:val="666666"/>
    </w:rPr>
  </w:style>
  <w:style w:type="table" w:styleId="PlainTable2">
    <w:name w:val="Plain Table 2"/>
    <w:basedOn w:val="TableNormal"/>
    <w:uiPriority w:val="42"/>
    <w:rsid w:val="00FC55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963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i9\AppData\Roaming\Microsoft\Templates\Plain%20and%20simple%20project%20brie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9">
      <a:majorFont>
        <a:latin typeface="Gulim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54447-50B2-4B25-92F9-C72C1C9834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E42BF2-5B37-445F-AE44-47CDB1E04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F383A8-2410-4F12-B5B2-9CAB82F643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755183BF-90DB-45C4-B700-C506F39B3A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Plain and simple project brief.dotx</Template>
  <TotalTime>125</TotalTime>
  <Pages>5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Gomes</dc:creator>
  <cp:keywords/>
  <dc:description/>
  <cp:lastModifiedBy>Larissa Carvalho</cp:lastModifiedBy>
  <cp:revision>7</cp:revision>
  <dcterms:created xsi:type="dcterms:W3CDTF">2026-03-10T20:14:00Z</dcterms:created>
  <dcterms:modified xsi:type="dcterms:W3CDTF">2026-03-21T15:09:00Z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